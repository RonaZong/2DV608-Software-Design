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99711832" w:displacedByCustomXml="next"/>
    <w:sdt>
      <w:sdtPr>
        <w:alias w:val="Title"/>
        <w:tag w:val=""/>
        <w:id w:val="1594053417"/>
        <w:placeholder>
          <w:docPart w:val="2415A3B26653461780DEFDD95EA0E01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63D75C21" w14:textId="1D838843" w:rsidR="00860659" w:rsidRPr="00255E2B" w:rsidRDefault="009A4D58" w:rsidP="00AE0C5E">
          <w:pPr>
            <w:pStyle w:val="TitleLinnaeus"/>
          </w:pPr>
          <w:r>
            <w:t>Performance Engineering</w:t>
          </w:r>
        </w:p>
      </w:sdtContent>
    </w:sdt>
    <w:bookmarkEnd w:id="0" w:displacedByCustomXml="prev"/>
    <w:sdt>
      <w:sdtPr>
        <w:rPr>
          <w:sz w:val="36"/>
          <w:szCs w:val="36"/>
        </w:rPr>
        <w:id w:val="804596263"/>
        <w:placeholder>
          <w:docPart w:val="4B5841D54B464063B9C5255625B8BFFB"/>
        </w:placeholder>
        <w:showingPlcHdr/>
        <w:text/>
      </w:sdtPr>
      <w:sdtEndPr/>
      <w:sdtContent>
        <w:p w14:paraId="57F63FC5" w14:textId="77777777" w:rsidR="00860659" w:rsidRPr="00255E2B" w:rsidRDefault="005B49D4" w:rsidP="00AE0C5E">
          <w:pPr>
            <w:pStyle w:val="Dokumenttyp"/>
            <w:rPr>
              <w:sz w:val="36"/>
              <w:szCs w:val="36"/>
            </w:rPr>
          </w:pPr>
          <w:r w:rsidRPr="00255E2B">
            <w:rPr>
              <w:rStyle w:val="PlaceholderText"/>
              <w:i/>
            </w:rPr>
            <w:t>[</w:t>
          </w:r>
          <w:r w:rsidR="00A60AEA" w:rsidRPr="00255E2B">
            <w:rPr>
              <w:rStyle w:val="PlaceholderText"/>
              <w:i/>
            </w:rPr>
            <w:t>Subtitle</w:t>
          </w:r>
          <w:r w:rsidRPr="00255E2B">
            <w:rPr>
              <w:rStyle w:val="PlaceholderText"/>
              <w:i/>
            </w:rPr>
            <w:t>]</w:t>
          </w:r>
        </w:p>
      </w:sdtContent>
    </w:sdt>
    <w:p w14:paraId="1CF943FB" w14:textId="77777777" w:rsidR="001F6AC1" w:rsidRPr="00255E2B" w:rsidRDefault="000B4C66" w:rsidP="00AE0C5E">
      <w:pPr>
        <w:rPr>
          <w:sz w:val="36"/>
          <w:szCs w:val="36"/>
        </w:rPr>
      </w:pPr>
      <w:r w:rsidRPr="00255E2B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2A29E753" wp14:editId="249C21A9">
                <wp:simplePos x="0" y="0"/>
                <wp:positionH relativeFrom="page">
                  <wp:posOffset>1746250</wp:posOffset>
                </wp:positionH>
                <wp:positionV relativeFrom="page">
                  <wp:posOffset>900430</wp:posOffset>
                </wp:positionV>
                <wp:extent cx="4680000" cy="1242000"/>
                <wp:effectExtent l="0" t="0" r="25400" b="15875"/>
                <wp:wrapTopAndBottom/>
                <wp:docPr id="1" name="Textru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000" cy="1242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sdt>
                            <w:sdtPr>
                              <w:id w:val="431253130"/>
                              <w:showingPlcHdr/>
                              <w:text w:multiLine="1"/>
                            </w:sdtPr>
                            <w:sdtEndPr/>
                            <w:sdtContent>
                              <w:p w14:paraId="74510567" w14:textId="77777777" w:rsidR="00BF2B10" w:rsidRPr="00BF09FD" w:rsidRDefault="00BF2B10" w:rsidP="00AE0C5E">
                                <w:pPr>
                                  <w:pStyle w:val="Dokumenttyp"/>
                                </w:pPr>
                                <w:r w:rsidRPr="00BF09FD">
                                  <w:rPr>
                                    <w:rStyle w:val="PlaceholderText"/>
                                  </w:rPr>
                                  <w:t>[Document type]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9E753" id="_x0000_t202" coordsize="21600,21600" o:spt="202" path="m,l,21600r21600,l21600,xe">
                <v:stroke joinstyle="miter"/>
                <v:path gradientshapeok="t" o:connecttype="rect"/>
              </v:shapetype>
              <v:shape id="Textruta 1" o:spid="_x0000_s1026" type="#_x0000_t202" style="position:absolute;margin-left:137.5pt;margin-top:70.9pt;width:368.5pt;height:97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" filled="f" strokecolor="white [3212]" strokeweight=".5pt">
                <v:textbox inset="0,0,0,0">
                  <w:txbxContent>
                    <w:sdt>
                      <w:sdtPr>
                        <w:id w:val="431253130"/>
                        <w:showingPlcHdr/>
                        <w:text w:multiLine="1"/>
                      </w:sdtPr>
                      <w:sdtEndPr/>
                      <w:sdtContent>
                        <w:p w14:paraId="74510567" w14:textId="77777777" w:rsidR="00BF2B10" w:rsidRPr="00BF09FD" w:rsidRDefault="00BF2B10" w:rsidP="00AE0C5E">
                          <w:pPr>
                            <w:pStyle w:val="Dokumenttyp"/>
                          </w:pPr>
                          <w:r w:rsidRPr="00BF09FD">
                            <w:rPr>
                              <w:rStyle w:val="PlaceholderText"/>
                            </w:rPr>
                            <w:t>[Document type]</w:t>
                          </w:r>
                        </w:p>
                      </w:sdtContent>
                    </w:sdt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  <w:r w:rsidR="005A4295" w:rsidRPr="00255E2B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C42750" wp14:editId="4424F683">
                <wp:simplePos x="0" y="0"/>
                <wp:positionH relativeFrom="column">
                  <wp:posOffset>2759075</wp:posOffset>
                </wp:positionH>
                <wp:positionV relativeFrom="page">
                  <wp:posOffset>9534525</wp:posOffset>
                </wp:positionV>
                <wp:extent cx="2858135" cy="791845"/>
                <wp:effectExtent l="0" t="0" r="0" b="8255"/>
                <wp:wrapNone/>
                <wp:docPr id="25" name="Textru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F048D" w14:textId="77777777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Author: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alias w:val="Author"/>
                                <w:tag w:val=""/>
                                <w:id w:val="-17672937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FD4D9F"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Xingrong Zong</w:t>
                                </w:r>
                              </w:sdtContent>
                            </w:sdt>
                          </w:p>
                          <w:p w14:paraId="4EAE46D3" w14:textId="77777777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Supervisor: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546336949"/>
                                <w:showingPlcHdr/>
                                <w:text/>
                              </w:sdtPr>
                              <w:sdtEndPr/>
                              <w:sdtContent>
                                <w:r w:rsidRPr="0081048D">
                                  <w:rPr>
                                    <w:rStyle w:val="PlaceholderText"/>
                                    <w:i w:val="0"/>
                                    <w:sz w:val="22"/>
                                    <w:szCs w:val="22"/>
                                    <w:lang w:val="en-US"/>
                                  </w:rPr>
                                  <w:t>[Supervisor]</w:t>
                                </w:r>
                              </w:sdtContent>
                            </w:sdt>
                          </w:p>
                          <w:p w14:paraId="0EDFEFF0" w14:textId="1B75001F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Semester: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id w:val="1653417009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  <w:t>VT21</w:t>
                                </w:r>
                              </w:sdtContent>
                            </w:sdt>
                          </w:p>
                          <w:p w14:paraId="40047127" w14:textId="6BF2D8F7" w:rsidR="00BF2B10" w:rsidRPr="00FD4D9F" w:rsidRDefault="00BF2B10" w:rsidP="00FD4D9F">
                            <w:pPr>
                              <w:pStyle w:val="Frfattarruta"/>
                              <w:spacing w:line="240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FD4D9F">
                              <w:rPr>
                                <w:sz w:val="22"/>
                                <w:szCs w:val="22"/>
                              </w:rPr>
                              <w:t xml:space="preserve">Course code: </w:t>
                            </w:r>
                            <w:sdt>
                              <w:sdtPr>
                                <w:rPr>
                                  <w:sz w:val="22"/>
                                  <w:szCs w:val="22"/>
                                </w:rPr>
                                <w:id w:val="-475997056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sz w:val="22"/>
                                    <w:szCs w:val="22"/>
                                  </w:rPr>
                                  <w:t>2DV608</w:t>
                                </w:r>
                              </w:sdtContent>
                            </w:sdt>
                          </w:p>
                          <w:p w14:paraId="0575AA08" w14:textId="77777777" w:rsidR="00BF2B10" w:rsidRPr="00FD4D9F" w:rsidRDefault="00BF2B10" w:rsidP="00FD4D9F">
                            <w:pPr>
                              <w:spacing w:line="240" w:lineRule="auto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E08A59D" w14:textId="77777777" w:rsidR="00BF2B10" w:rsidRDefault="00BF2B10" w:rsidP="00AE0C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2750" id="Textruta 25" o:spid="_x0000_s1027" type="#_x0000_t202" style="position:absolute;margin-left:217.25pt;margin-top:750.75pt;width:225.05pt;height:6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" filled="f" stroked="f">
                <v:textbox>
                  <w:txbxContent>
                    <w:p w14:paraId="098F048D" w14:textId="77777777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FD4D9F">
                        <w:rPr>
                          <w:sz w:val="22"/>
                          <w:szCs w:val="22"/>
                          <w:lang w:val="en-US"/>
                        </w:rPr>
                        <w:t xml:space="preserve">Author: </w:t>
                      </w:r>
                      <w:sdt>
                        <w:sdtPr>
                          <w:rPr>
                            <w:sz w:val="22"/>
                            <w:szCs w:val="22"/>
                            <w:lang w:val="en-US"/>
                          </w:rPr>
                          <w:alias w:val="Author"/>
                          <w:tag w:val=""/>
                          <w:id w:val="-17672937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Pr="00FD4D9F">
                            <w:rPr>
                              <w:sz w:val="22"/>
                              <w:szCs w:val="22"/>
                              <w:lang w:val="en-US"/>
                            </w:rPr>
                            <w:t>Xingrong Zong</w:t>
                          </w:r>
                        </w:sdtContent>
                      </w:sdt>
                    </w:p>
                    <w:p w14:paraId="4EAE46D3" w14:textId="77777777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FD4D9F">
                        <w:rPr>
                          <w:sz w:val="22"/>
                          <w:szCs w:val="22"/>
                          <w:lang w:val="en-US"/>
                        </w:rPr>
                        <w:t xml:space="preserve">Supervisor: </w:t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546336949"/>
                          <w:showingPlcHdr/>
                          <w:text/>
                        </w:sdtPr>
                        <w:sdtEndPr/>
                        <w:sdtContent>
                          <w:r w:rsidRPr="0081048D">
                            <w:rPr>
                              <w:rStyle w:val="PlaceholderText"/>
                              <w:i w:val="0"/>
                              <w:sz w:val="22"/>
                              <w:szCs w:val="22"/>
                              <w:lang w:val="en-US"/>
                            </w:rPr>
                            <w:t>[Supervisor]</w:t>
                          </w:r>
                        </w:sdtContent>
                      </w:sdt>
                    </w:p>
                    <w:p w14:paraId="0EDFEFF0" w14:textId="1B75001F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FD4D9F">
                        <w:rPr>
                          <w:sz w:val="22"/>
                          <w:szCs w:val="22"/>
                          <w:lang w:val="en-US"/>
                        </w:rPr>
                        <w:t xml:space="preserve">Semester: </w:t>
                      </w:r>
                      <w:sdt>
                        <w:sdtPr>
                          <w:rPr>
                            <w:sz w:val="22"/>
                            <w:szCs w:val="22"/>
                            <w:lang w:val="en-US"/>
                          </w:rPr>
                          <w:id w:val="1653417009"/>
                          <w:text/>
                        </w:sdtPr>
                        <w:sdtEndPr/>
                        <w:sdtContent>
                          <w:r>
                            <w:rPr>
                              <w:sz w:val="22"/>
                              <w:szCs w:val="22"/>
                              <w:lang w:val="en-US"/>
                            </w:rPr>
                            <w:t>VT21</w:t>
                          </w:r>
                        </w:sdtContent>
                      </w:sdt>
                    </w:p>
                    <w:p w14:paraId="40047127" w14:textId="6BF2D8F7" w:rsidR="00BF2B10" w:rsidRPr="00FD4D9F" w:rsidRDefault="00BF2B10" w:rsidP="00FD4D9F">
                      <w:pPr>
                        <w:pStyle w:val="Frfattarruta"/>
                        <w:spacing w:line="240" w:lineRule="auto"/>
                        <w:rPr>
                          <w:sz w:val="22"/>
                          <w:szCs w:val="22"/>
                        </w:rPr>
                      </w:pPr>
                      <w:r w:rsidRPr="00FD4D9F">
                        <w:rPr>
                          <w:sz w:val="22"/>
                          <w:szCs w:val="22"/>
                        </w:rPr>
                        <w:t xml:space="preserve">Course code: </w:t>
                      </w:r>
                      <w:sdt>
                        <w:sdtPr>
                          <w:rPr>
                            <w:sz w:val="22"/>
                            <w:szCs w:val="22"/>
                          </w:rPr>
                          <w:id w:val="-475997056"/>
                          <w:text/>
                        </w:sdtPr>
                        <w:sdtEndPr/>
                        <w:sdtContent>
                          <w:r>
                            <w:rPr>
                              <w:sz w:val="22"/>
                              <w:szCs w:val="22"/>
                            </w:rPr>
                            <w:t>2DV608</w:t>
                          </w:r>
                        </w:sdtContent>
                      </w:sdt>
                    </w:p>
                    <w:p w14:paraId="0575AA08" w14:textId="77777777" w:rsidR="00BF2B10" w:rsidRPr="00FD4D9F" w:rsidRDefault="00BF2B10" w:rsidP="00FD4D9F">
                      <w:pPr>
                        <w:spacing w:line="240" w:lineRule="auto"/>
                        <w:rPr>
                          <w:sz w:val="22"/>
                          <w:szCs w:val="22"/>
                        </w:rPr>
                      </w:pPr>
                    </w:p>
                    <w:p w14:paraId="0E08A59D" w14:textId="77777777" w:rsidR="00BF2B10" w:rsidRDefault="00BF2B10" w:rsidP="00AE0C5E"/>
                  </w:txbxContent>
                </v:textbox>
                <w10:wrap anchory="page"/>
              </v:shape>
            </w:pict>
          </mc:Fallback>
        </mc:AlternateContent>
      </w:r>
      <w:r w:rsidR="001F6AC1" w:rsidRPr="00255E2B"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80917535"/>
        <w:docPartObj>
          <w:docPartGallery w:val="Table of Contents"/>
          <w:docPartUnique/>
        </w:docPartObj>
      </w:sdtPr>
      <w:sdtEndPr>
        <w:rPr>
          <w:rFonts w:eastAsia="SimSun" w:cstheme="minorHAnsi"/>
          <w:noProof/>
          <w:color w:val="000000"/>
          <w:sz w:val="24"/>
          <w:szCs w:val="24"/>
        </w:rPr>
      </w:sdtEndPr>
      <w:sdtContent>
        <w:p w14:paraId="21B1BEBD" w14:textId="77777777" w:rsidR="00053690" w:rsidRPr="00255E2B" w:rsidRDefault="00EB23CD" w:rsidP="00AE0C5E">
          <w:pPr>
            <w:pStyle w:val="TOCHeading"/>
            <w:numPr>
              <w:ilvl w:val="0"/>
              <w:numId w:val="0"/>
            </w:numPr>
          </w:pPr>
          <w:r>
            <w:t>Table of co</w:t>
          </w:r>
          <w:r w:rsidR="00A60AEA" w:rsidRPr="00255E2B">
            <w:t>ntents</w:t>
          </w:r>
        </w:p>
        <w:p w14:paraId="3DFD1890" w14:textId="012C3CF1" w:rsidR="00B058D4" w:rsidRDefault="00053690">
          <w:pPr>
            <w:pStyle w:val="TOC1"/>
            <w:tabs>
              <w:tab w:val="left" w:pos="442"/>
              <w:tab w:val="right" w:leader="dot" w:pos="744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zh-CN"/>
            </w:rPr>
          </w:pPr>
          <w:r w:rsidRPr="00255E2B">
            <w:fldChar w:fldCharType="begin"/>
          </w:r>
          <w:r w:rsidRPr="00255E2B">
            <w:instrText>TOC \o "1-3" \h \z \u</w:instrText>
          </w:r>
          <w:r w:rsidRPr="00255E2B">
            <w:fldChar w:fldCharType="separate"/>
          </w:r>
          <w:hyperlink w:anchor="_Toc68120296" w:history="1">
            <w:r w:rsidR="00B058D4" w:rsidRPr="002770F6">
              <w:rPr>
                <w:rStyle w:val="Hyperlink"/>
                <w:noProof/>
              </w:rPr>
              <w:t>1</w:t>
            </w:r>
            <w:r w:rsidR="00B058D4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Introduction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_Toc68120296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4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1A41897" w14:textId="53B8F191" w:rsidR="00B058D4" w:rsidRDefault="001E56FF">
          <w:pPr>
            <w:pStyle w:val="TOC1"/>
            <w:tabs>
              <w:tab w:val="left" w:pos="442"/>
              <w:tab w:val="right" w:leader="dot" w:pos="744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zh-CN"/>
            </w:rPr>
          </w:pPr>
          <w:hyperlink w:anchor="_Toc68120297" w:history="1">
            <w:r w:rsidR="00B058D4" w:rsidRPr="002770F6">
              <w:rPr>
                <w:rStyle w:val="Hyperlink"/>
                <w:noProof/>
              </w:rPr>
              <w:t>2</w:t>
            </w:r>
            <w:r w:rsidR="00B058D4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Calculations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_Toc68120297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4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F502F3F" w14:textId="2EF1C3AD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298" w:history="1">
            <w:r w:rsidR="00B058D4" w:rsidRPr="002770F6">
              <w:rPr>
                <w:rStyle w:val="Hyperlink"/>
                <w:noProof/>
              </w:rPr>
              <w:t>2.1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Web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_Toc68120298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5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2316E49" w14:textId="2EE3C6DA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299" w:history="1">
            <w:r w:rsidR="00B058D4" w:rsidRPr="002770F6">
              <w:rPr>
                <w:rStyle w:val="Hyperlink"/>
                <w:noProof/>
              </w:rPr>
              <w:t>2.2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Application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_Toc68120299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5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D60BDA8" w14:textId="021FCFC3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0" w:history="1">
            <w:r w:rsidR="00B058D4" w:rsidRPr="002770F6">
              <w:rPr>
                <w:rStyle w:val="Hyperlink"/>
                <w:noProof/>
              </w:rPr>
              <w:t>2.3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Database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_Toc68120300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358DFC1" w14:textId="5E4042F9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1" w:history="1">
            <w:r w:rsidR="00B058D4" w:rsidRPr="002770F6">
              <w:rPr>
                <w:rStyle w:val="Hyperlink"/>
                <w:noProof/>
              </w:rPr>
              <w:t>2.4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User Thinking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_Toc68120301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38C9D33" w14:textId="5811A989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2" w:history="1">
            <w:r w:rsidR="00B058D4" w:rsidRPr="002770F6">
              <w:rPr>
                <w:rStyle w:val="Hyperlink"/>
                <w:noProof/>
              </w:rPr>
              <w:t>2.5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Card 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_Toc68120302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47755D7" w14:textId="22401428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3" w:history="1">
            <w:r w:rsidR="00B058D4" w:rsidRPr="002770F6">
              <w:rPr>
                <w:rStyle w:val="Hyperlink"/>
                <w:noProof/>
              </w:rPr>
              <w:t>2.6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Voucher 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_Toc68120303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124E84E" w14:textId="108E8425" w:rsidR="00B058D4" w:rsidRDefault="001E56FF">
          <w:pPr>
            <w:pStyle w:val="TOC1"/>
            <w:tabs>
              <w:tab w:val="left" w:pos="442"/>
              <w:tab w:val="right" w:leader="dot" w:pos="744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zh-CN"/>
            </w:rPr>
          </w:pPr>
          <w:hyperlink w:anchor="_Toc68120304" w:history="1">
            <w:r w:rsidR="00B058D4" w:rsidRPr="002770F6">
              <w:rPr>
                <w:rStyle w:val="Hyperlink"/>
                <w:noProof/>
              </w:rPr>
              <w:t>3</w:t>
            </w:r>
            <w:r w:rsidR="00B058D4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Model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_Toc68120304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7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6FF0D1F3" w14:textId="3760ECAB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05" w:history="1">
            <w:r w:rsidR="00B058D4" w:rsidRPr="002770F6">
              <w:rPr>
                <w:rStyle w:val="Hyperlink"/>
                <w:noProof/>
              </w:rPr>
              <w:t>3.1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Service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_Toc68120305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7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4B33A69" w14:textId="6F0CC0B7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6" w:history="1">
            <w:r w:rsidR="00B058D4" w:rsidRPr="002770F6">
              <w:rPr>
                <w:rStyle w:val="Hyperlink"/>
                <w:noProof/>
              </w:rPr>
              <w:t>3.1.1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Web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_Toc68120306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7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6AD48D9B" w14:textId="31DA8606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7" w:history="1">
            <w:r w:rsidR="00B058D4" w:rsidRPr="002770F6">
              <w:rPr>
                <w:rStyle w:val="Hyperlink"/>
                <w:noProof/>
              </w:rPr>
              <w:t>3.1.2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Application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_Toc68120307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8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7496DBD" w14:textId="3369D10A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8" w:history="1">
            <w:r w:rsidR="00B058D4" w:rsidRPr="002770F6">
              <w:rPr>
                <w:rStyle w:val="Hyperlink"/>
                <w:noProof/>
              </w:rPr>
              <w:t>3.1.3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Database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_Toc68120308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8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5703E45E" w14:textId="2216FC20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09" w:history="1">
            <w:r w:rsidR="00B058D4" w:rsidRPr="002770F6">
              <w:rPr>
                <w:rStyle w:val="Hyperlink"/>
                <w:noProof/>
              </w:rPr>
              <w:t>3.1.4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CardPayment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_Toc68120309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9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B5CDBF7" w14:textId="6CAF1379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0" w:history="1">
            <w:r w:rsidR="00B058D4" w:rsidRPr="002770F6">
              <w:rPr>
                <w:rStyle w:val="Hyperlink"/>
                <w:noProof/>
              </w:rPr>
              <w:t>3.1.5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VoucherPayment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_Toc68120310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9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46F6933" w14:textId="7646B2BE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1" w:history="1">
            <w:r w:rsidR="00B058D4" w:rsidRPr="002770F6">
              <w:rPr>
                <w:rStyle w:val="Hyperlink"/>
                <w:noProof/>
              </w:rPr>
              <w:t>3.2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Routing Probabilities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_Toc68120311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10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01239489" w14:textId="5F58BB0E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2" w:history="1">
            <w:r w:rsidR="00B058D4" w:rsidRPr="002770F6">
              <w:rPr>
                <w:rStyle w:val="Hyperlink"/>
                <w:noProof/>
              </w:rPr>
              <w:t>3.2.1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Database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_Toc68120312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10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4D05F86D" w14:textId="0D96B2A6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3" w:history="1">
            <w:r w:rsidR="00B058D4" w:rsidRPr="002770F6">
              <w:rPr>
                <w:rStyle w:val="Hyperlink"/>
                <w:noProof/>
              </w:rPr>
              <w:t>3.2.2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User Thinking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_Toc68120313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10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9185153" w14:textId="32B2E675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4" w:history="1">
            <w:r w:rsidR="00B058D4" w:rsidRPr="002770F6">
              <w:rPr>
                <w:rStyle w:val="Hyperlink"/>
                <w:noProof/>
              </w:rPr>
              <w:t>3.2.3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CardPayment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_Toc68120314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11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4F4DFC1" w14:textId="0593AE03" w:rsidR="00B058D4" w:rsidRDefault="001E56FF">
          <w:pPr>
            <w:pStyle w:val="TOC3"/>
            <w:tabs>
              <w:tab w:val="left" w:pos="1320"/>
              <w:tab w:val="right" w:leader="dot" w:pos="7445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zh-CN"/>
            </w:rPr>
          </w:pPr>
          <w:hyperlink w:anchor="_Toc68120315" w:history="1">
            <w:r w:rsidR="00B058D4" w:rsidRPr="002770F6">
              <w:rPr>
                <w:rStyle w:val="Hyperlink"/>
                <w:noProof/>
              </w:rPr>
              <w:t>3.2.4</w:t>
            </w:r>
            <w:r w:rsidR="00B058D4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VoucherPayment Server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_Toc68120315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11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138B9AB" w14:textId="553A7429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6" w:history="1">
            <w:r w:rsidR="00B058D4" w:rsidRPr="002770F6">
              <w:rPr>
                <w:rStyle w:val="Hyperlink"/>
                <w:noProof/>
              </w:rPr>
              <w:t>3.3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Resources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_Toc68120316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11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6837A4B1" w14:textId="3F8C4DF0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7" w:history="1">
            <w:r w:rsidR="00B058D4" w:rsidRPr="002770F6">
              <w:rPr>
                <w:rStyle w:val="Hyperlink"/>
                <w:noProof/>
              </w:rPr>
              <w:t>3.4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System Number of Customers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_Toc68120317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12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9B616C2" w14:textId="06B69887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8" w:history="1">
            <w:r w:rsidR="00B058D4" w:rsidRPr="002770F6">
              <w:rPr>
                <w:rStyle w:val="Hyperlink"/>
                <w:noProof/>
              </w:rPr>
              <w:t>3.5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System Response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_Toc68120318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12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1993DF01" w14:textId="2C2612AF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19" w:history="1">
            <w:r w:rsidR="00B058D4" w:rsidRPr="002770F6">
              <w:rPr>
                <w:rStyle w:val="Hyperlink"/>
                <w:noProof/>
              </w:rPr>
              <w:t>3.6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System Throughput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_Toc68120319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13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58DEEAA0" w14:textId="3896DA4D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0" w:history="1">
            <w:r w:rsidR="00B058D4" w:rsidRPr="002770F6">
              <w:rPr>
                <w:rStyle w:val="Hyperlink"/>
                <w:noProof/>
              </w:rPr>
              <w:t>3.7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Residence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_Toc68120320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13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7ADBDDFA" w14:textId="69D9B707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1" w:history="1">
            <w:r w:rsidR="00B058D4" w:rsidRPr="002770F6">
              <w:rPr>
                <w:rStyle w:val="Hyperlink"/>
                <w:noProof/>
              </w:rPr>
              <w:t>3.8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Utilization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_Toc68120321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14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5FDFC890" w14:textId="0CECE907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2" w:history="1">
            <w:r w:rsidR="00B058D4" w:rsidRPr="002770F6">
              <w:rPr>
                <w:rStyle w:val="Hyperlink"/>
                <w:noProof/>
              </w:rPr>
              <w:t>3.9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Throughput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_Toc68120322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15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271E292F" w14:textId="24336979" w:rsidR="00B058D4" w:rsidRDefault="001E56FF">
          <w:pPr>
            <w:pStyle w:val="TOC2"/>
            <w:tabs>
              <w:tab w:val="left" w:pos="880"/>
              <w:tab w:val="right" w:leader="dot" w:pos="744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lang w:eastAsia="zh-CN"/>
            </w:rPr>
          </w:pPr>
          <w:hyperlink w:anchor="_Toc68120323" w:history="1">
            <w:r w:rsidR="00B058D4" w:rsidRPr="002770F6">
              <w:rPr>
                <w:rStyle w:val="Hyperlink"/>
                <w:noProof/>
              </w:rPr>
              <w:t>3.10</w:t>
            </w:r>
            <w:r w:rsidR="00B058D4"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lang w:eastAsia="zh-CN"/>
              </w:rPr>
              <w:tab/>
            </w:r>
            <w:r w:rsidR="00B058D4" w:rsidRPr="002770F6">
              <w:rPr>
                <w:rStyle w:val="Hyperlink"/>
                <w:noProof/>
              </w:rPr>
              <w:t>Response Time</w:t>
            </w:r>
            <w:r w:rsidR="00B058D4">
              <w:rPr>
                <w:noProof/>
                <w:webHidden/>
              </w:rPr>
              <w:tab/>
            </w:r>
            <w:r w:rsidR="00B058D4">
              <w:rPr>
                <w:noProof/>
                <w:webHidden/>
              </w:rPr>
              <w:fldChar w:fldCharType="begin"/>
            </w:r>
            <w:r w:rsidR="00B058D4">
              <w:rPr>
                <w:noProof/>
                <w:webHidden/>
              </w:rPr>
              <w:instrText xml:space="preserve"> PAGEREF _Toc68120323 \h </w:instrText>
            </w:r>
            <w:r w:rsidR="00B058D4">
              <w:rPr>
                <w:noProof/>
                <w:webHidden/>
              </w:rPr>
            </w:r>
            <w:r w:rsidR="00B058D4">
              <w:rPr>
                <w:noProof/>
                <w:webHidden/>
              </w:rPr>
              <w:fldChar w:fldCharType="separate"/>
            </w:r>
            <w:r w:rsidR="00B058D4">
              <w:rPr>
                <w:noProof/>
                <w:webHidden/>
              </w:rPr>
              <w:t>16</w:t>
            </w:r>
            <w:r w:rsidR="00B058D4">
              <w:rPr>
                <w:noProof/>
                <w:webHidden/>
              </w:rPr>
              <w:fldChar w:fldCharType="end"/>
            </w:r>
          </w:hyperlink>
        </w:p>
        <w:p w14:paraId="37F64C52" w14:textId="649AAC9E" w:rsidR="00AE0C5E" w:rsidRPr="00255E2B" w:rsidRDefault="00053690" w:rsidP="00AE0C5E">
          <w:pPr>
            <w:sectPr w:rsidR="00AE0C5E" w:rsidRPr="00255E2B" w:rsidSect="00AD1C4C">
              <w:headerReference w:type="default" r:id="rId8"/>
              <w:footerReference w:type="even" r:id="rId9"/>
              <w:footerReference w:type="default" r:id="rId10"/>
              <w:headerReference w:type="first" r:id="rId11"/>
              <w:footerReference w:type="first" r:id="rId12"/>
              <w:pgSz w:w="11906" w:h="16838" w:code="9"/>
              <w:pgMar w:top="2268" w:right="1701" w:bottom="2155" w:left="2750" w:header="567" w:footer="567" w:gutter="0"/>
              <w:cols w:space="708"/>
              <w:titlePg/>
              <w:docGrid w:linePitch="360"/>
            </w:sectPr>
          </w:pPr>
          <w:r w:rsidRPr="00255E2B">
            <w:rPr>
              <w:noProof/>
            </w:rPr>
            <w:fldChar w:fldCharType="end"/>
          </w:r>
        </w:p>
      </w:sdtContent>
    </w:sdt>
    <w:p w14:paraId="7EDAC7A4" w14:textId="3647B5E9" w:rsidR="00AE0C5E" w:rsidRDefault="009A4D58" w:rsidP="009A4D58">
      <w:pPr>
        <w:pStyle w:val="Heading1"/>
      </w:pPr>
      <w:bookmarkStart w:id="1" w:name="_Toc68120296"/>
      <w:r>
        <w:lastRenderedPageBreak/>
        <w:t>Introduction</w:t>
      </w:r>
      <w:bookmarkEnd w:id="1"/>
    </w:p>
    <w:p w14:paraId="35EF767B" w14:textId="72FE7BF2" w:rsidR="009A4D58" w:rsidRDefault="009A4D58" w:rsidP="009A4D58">
      <w:r>
        <w:t>This report shows the results of the mathematical representation of the behaviour from the system proposed, a model created with JMT and the results got by it.</w:t>
      </w:r>
    </w:p>
    <w:p w14:paraId="27E5EA47" w14:textId="00A8A27E" w:rsidR="009A4D58" w:rsidRDefault="009A4D58" w:rsidP="009A4D58"/>
    <w:p w14:paraId="606E7564" w14:textId="00040736" w:rsidR="00C9141A" w:rsidRDefault="00C9141A" w:rsidP="009A4D58"/>
    <w:p w14:paraId="35955BF0" w14:textId="3DF4DE4E" w:rsidR="00797376" w:rsidRDefault="00797376" w:rsidP="009A4D58"/>
    <w:p w14:paraId="76012F0C" w14:textId="13E2253C" w:rsidR="00797376" w:rsidRDefault="00797376" w:rsidP="009A4D58"/>
    <w:p w14:paraId="65BB31C8" w14:textId="5971AE54" w:rsidR="00797376" w:rsidRDefault="00797376" w:rsidP="009A4D58"/>
    <w:p w14:paraId="7939C333" w14:textId="77777777" w:rsidR="00797376" w:rsidRDefault="00797376" w:rsidP="009A4D58"/>
    <w:p w14:paraId="443EF7A8" w14:textId="13961587" w:rsidR="009A4D58" w:rsidRDefault="009A4D58" w:rsidP="009A4D58">
      <w:pPr>
        <w:pStyle w:val="Heading1"/>
      </w:pPr>
      <w:bookmarkStart w:id="2" w:name="_Toc68120297"/>
      <w:r>
        <w:t>Calculations</w:t>
      </w:r>
      <w:bookmarkEnd w:id="2"/>
    </w:p>
    <w:p w14:paraId="78FBD23B" w14:textId="3B622343" w:rsidR="00C9141A" w:rsidRPr="00A6472A" w:rsidRDefault="00C9141A" w:rsidP="00C9141A">
      <w:pPr>
        <w:rPr>
          <w:rFonts w:asciiTheme="majorHAnsi" w:eastAsiaTheme="majorEastAsia" w:hAnsiTheme="majorHAnsi" w:cstheme="majorHAnsi"/>
        </w:rPr>
      </w:pPr>
      <m:oMathPara>
        <m:oMath>
          <m:r>
            <w:rPr>
              <w:rFonts w:ascii="Cambria Math" w:eastAsiaTheme="majorEastAsia" w:hAnsi="Cambria Math" w:cstheme="majorHAnsi"/>
            </w:rPr>
            <m:t>T=length of time we observe the system</m:t>
          </m:r>
        </m:oMath>
      </m:oMathPara>
    </w:p>
    <w:p w14:paraId="4F5B0B0A" w14:textId="7811080A" w:rsidR="00A6472A" w:rsidRPr="004A0315" w:rsidRDefault="001E56FF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=number of session arrives we observe for source k</m:t>
          </m:r>
        </m:oMath>
      </m:oMathPara>
    </w:p>
    <w:p w14:paraId="06A7EA96" w14:textId="4E3783AC" w:rsidR="00EF7946" w:rsidRPr="00EF7946" w:rsidRDefault="001E56FF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number of session completions we observe at source k</m:t>
          </m:r>
        </m:oMath>
      </m:oMathPara>
    </w:p>
    <w:p w14:paraId="42623849" w14:textId="14F5D5F6" w:rsidR="00EF7946" w:rsidRPr="00E74F29" w:rsidRDefault="001E56FF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=total amount of time during which the source k is busy </m:t>
          </m:r>
          <m:d>
            <m:dPr>
              <m:ctrlPr>
                <w:rPr>
                  <w:rFonts w:ascii="Cambria Math" w:eastAsiaTheme="majorEastAsia" w:hAnsi="Cambria Math" w:cstheme="majorHAns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HAnsi"/>
                </w:rPr>
                <m:t>B&lt;T</m:t>
              </m:r>
            </m:e>
          </m:d>
        </m:oMath>
      </m:oMathPara>
    </w:p>
    <w:p w14:paraId="49A6B046" w14:textId="3103A6CC" w:rsidR="00E74F29" w:rsidRPr="004C4687" w:rsidRDefault="001E56FF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=average number of jobs in the system</m:t>
          </m:r>
        </m:oMath>
      </m:oMathPara>
    </w:p>
    <w:p w14:paraId="067E1229" w14:textId="053A44C1" w:rsidR="004C4687" w:rsidRPr="00A6472A" w:rsidRDefault="001E56FF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=average source k residence time per job</m:t>
          </m:r>
        </m:oMath>
      </m:oMathPara>
    </w:p>
    <w:p w14:paraId="6ADC5E16" w14:textId="6123DDF9" w:rsidR="00A6472A" w:rsidRPr="00A6472A" w:rsidRDefault="001E56FF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>=arrival rate</m:t>
          </m:r>
        </m:oMath>
      </m:oMathPara>
    </w:p>
    <w:p w14:paraId="23127472" w14:textId="224E2F9C" w:rsidR="00A6472A" w:rsidRPr="00A6472A" w:rsidRDefault="001E56FF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>=throughput rate</m:t>
          </m:r>
        </m:oMath>
      </m:oMathPara>
    </w:p>
    <w:p w14:paraId="117A7A77" w14:textId="6DF947EE" w:rsidR="00A6472A" w:rsidRPr="00A6472A" w:rsidRDefault="001E56FF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>=utilization</m:t>
          </m:r>
        </m:oMath>
      </m:oMathPara>
    </w:p>
    <w:p w14:paraId="08CF0508" w14:textId="69B06616" w:rsidR="00A6472A" w:rsidRPr="004C4687" w:rsidRDefault="001E56FF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HAnsi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=mean service time per completed job in the system</m:t>
          </m:r>
        </m:oMath>
      </m:oMathPara>
    </w:p>
    <w:p w14:paraId="45119751" w14:textId="30C226CC" w:rsidR="004C4687" w:rsidRPr="004C4687" w:rsidRDefault="001E56FF" w:rsidP="00A6472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HAnsi"/>
                </w:rPr>
                <m:t>C</m:t>
              </m:r>
            </m:den>
          </m:f>
          <m:r>
            <w:rPr>
              <w:rFonts w:ascii="Cambria Math" w:eastAsiaTheme="majorEastAsia" w:hAnsi="Cambria Math" w:cstheme="majorHAnsi"/>
            </w:rPr>
            <m:t>=mean number of visits per completed job</m:t>
          </m:r>
        </m:oMath>
      </m:oMathPara>
    </w:p>
    <w:p w14:paraId="74907FB5" w14:textId="3177814F" w:rsidR="00EF7946" w:rsidRPr="00797376" w:rsidRDefault="001E56FF" w:rsidP="00C9141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eastAsiaTheme="majorEastAsia" w:hAnsi="Cambria Math" w:cstheme="majorHAnsi"/>
            </w:rPr>
            <m:t>=mean demand time per completed job in the system</m:t>
          </m:r>
          <m:r>
            <m:rPr>
              <m:sty m:val="p"/>
            </m:rPr>
            <w:rPr>
              <w:rFonts w:ascii="Cambria Math" w:eastAsiaTheme="majorEastAsia" w:hAnsi="Cambria Math" w:cstheme="majorHAnsi"/>
            </w:rPr>
            <w:br/>
          </m:r>
        </m:oMath>
      </m:oMathPara>
    </w:p>
    <w:p w14:paraId="50A889CB" w14:textId="77777777" w:rsidR="00797376" w:rsidRPr="00EF7946" w:rsidRDefault="00797376" w:rsidP="00C9141A">
      <w:pPr>
        <w:rPr>
          <w:rFonts w:asciiTheme="majorHAnsi" w:eastAsiaTheme="majorEastAsia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1"/>
        <w:gridCol w:w="1861"/>
        <w:gridCol w:w="1861"/>
        <w:gridCol w:w="1862"/>
      </w:tblGrid>
      <w:tr w:rsidR="009A4D58" w14:paraId="09F3166C" w14:textId="77777777" w:rsidTr="009A4D58">
        <w:tc>
          <w:tcPr>
            <w:tcW w:w="1861" w:type="dxa"/>
          </w:tcPr>
          <w:p w14:paraId="2909B9F1" w14:textId="3875BF0F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lastRenderedPageBreak/>
              <w:t>Server</w:t>
            </w:r>
          </w:p>
        </w:tc>
        <w:tc>
          <w:tcPr>
            <w:tcW w:w="1861" w:type="dxa"/>
          </w:tcPr>
          <w:p w14:paraId="752F1F80" w14:textId="1E2BBBE7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t>S</w:t>
            </w:r>
          </w:p>
        </w:tc>
        <w:tc>
          <w:tcPr>
            <w:tcW w:w="1861" w:type="dxa"/>
          </w:tcPr>
          <w:p w14:paraId="2BD8603F" w14:textId="7177EC46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t>X</w:t>
            </w:r>
          </w:p>
        </w:tc>
        <w:tc>
          <w:tcPr>
            <w:tcW w:w="1862" w:type="dxa"/>
          </w:tcPr>
          <w:p w14:paraId="26F11659" w14:textId="20B03DFB" w:rsidR="009A4D58" w:rsidRPr="00A6472A" w:rsidRDefault="009A4D58" w:rsidP="009A4D58">
            <w:pPr>
              <w:rPr>
                <w:b/>
                <w:bCs/>
              </w:rPr>
            </w:pPr>
            <w:r w:rsidRPr="00A6472A">
              <w:rPr>
                <w:b/>
                <w:bCs/>
              </w:rPr>
              <w:t>U</w:t>
            </w:r>
          </w:p>
        </w:tc>
      </w:tr>
      <w:tr w:rsidR="00E65F8A" w14:paraId="4455A5BE" w14:textId="77777777" w:rsidTr="009A4D58">
        <w:tc>
          <w:tcPr>
            <w:tcW w:w="1861" w:type="dxa"/>
          </w:tcPr>
          <w:p w14:paraId="20FA72DA" w14:textId="5BA7A5CE" w:rsidR="00E65F8A" w:rsidRDefault="00E65F8A" w:rsidP="009A4D58">
            <w:r>
              <w:t>System</w:t>
            </w:r>
          </w:p>
        </w:tc>
        <w:tc>
          <w:tcPr>
            <w:tcW w:w="1861" w:type="dxa"/>
          </w:tcPr>
          <w:p w14:paraId="4314C839" w14:textId="1E257715" w:rsidR="00E65F8A" w:rsidRDefault="00135BCE" w:rsidP="009A4D58">
            <w:r>
              <w:t>0.003</w:t>
            </w:r>
          </w:p>
        </w:tc>
        <w:tc>
          <w:tcPr>
            <w:tcW w:w="1861" w:type="dxa"/>
          </w:tcPr>
          <w:p w14:paraId="0F5200EF" w14:textId="73A9951D" w:rsidR="00E65F8A" w:rsidRDefault="00E65F8A" w:rsidP="009A4D58">
            <w:r>
              <w:t>0.3956</w:t>
            </w:r>
          </w:p>
        </w:tc>
        <w:tc>
          <w:tcPr>
            <w:tcW w:w="1862" w:type="dxa"/>
          </w:tcPr>
          <w:p w14:paraId="57FA9C93" w14:textId="77777777" w:rsidR="00E65F8A" w:rsidRDefault="00E65F8A" w:rsidP="009A4D58"/>
        </w:tc>
      </w:tr>
      <w:tr w:rsidR="009A4D58" w14:paraId="10B00A45" w14:textId="77777777" w:rsidTr="009A4D58">
        <w:tc>
          <w:tcPr>
            <w:tcW w:w="1861" w:type="dxa"/>
          </w:tcPr>
          <w:p w14:paraId="4DAFE8A7" w14:textId="4A28433B" w:rsidR="009A4D58" w:rsidRDefault="006C789B" w:rsidP="009A4D58">
            <w:r>
              <w:t>Authentication Server</w:t>
            </w:r>
          </w:p>
        </w:tc>
        <w:tc>
          <w:tcPr>
            <w:tcW w:w="1861" w:type="dxa"/>
          </w:tcPr>
          <w:p w14:paraId="707D2A14" w14:textId="542998D1" w:rsidR="009A4D58" w:rsidRDefault="00601BD3" w:rsidP="009A4D58">
            <w:r>
              <w:t>0.</w:t>
            </w:r>
            <w:r w:rsidR="00135BCE">
              <w:t>003</w:t>
            </w:r>
          </w:p>
        </w:tc>
        <w:tc>
          <w:tcPr>
            <w:tcW w:w="1861" w:type="dxa"/>
          </w:tcPr>
          <w:p w14:paraId="0CC43230" w14:textId="21F51016" w:rsidR="009A4D58" w:rsidRDefault="009A4D58" w:rsidP="009A4D58"/>
        </w:tc>
        <w:tc>
          <w:tcPr>
            <w:tcW w:w="1862" w:type="dxa"/>
          </w:tcPr>
          <w:p w14:paraId="5DC604B9" w14:textId="724D0819" w:rsidR="009A4D58" w:rsidRDefault="004F1CCF" w:rsidP="009A4D58">
            <w:r>
              <w:t>0.008</w:t>
            </w:r>
          </w:p>
        </w:tc>
      </w:tr>
      <w:tr w:rsidR="009A4D58" w14:paraId="4B3FEC76" w14:textId="77777777" w:rsidTr="009A4D58">
        <w:tc>
          <w:tcPr>
            <w:tcW w:w="1861" w:type="dxa"/>
          </w:tcPr>
          <w:p w14:paraId="08750D6C" w14:textId="0B7D52F2" w:rsidR="009A4D58" w:rsidRDefault="00DF0587" w:rsidP="009A4D58">
            <w:proofErr w:type="spellStart"/>
            <w:r>
              <w:t>ContentDelivery</w:t>
            </w:r>
            <w:proofErr w:type="spellEnd"/>
            <w:r w:rsidR="009A4D58">
              <w:t xml:space="preserve"> Server</w:t>
            </w:r>
          </w:p>
        </w:tc>
        <w:tc>
          <w:tcPr>
            <w:tcW w:w="1861" w:type="dxa"/>
          </w:tcPr>
          <w:p w14:paraId="0D908C47" w14:textId="1670305E" w:rsidR="009A4D58" w:rsidRDefault="00CD25E5" w:rsidP="009A4D58">
            <w:r>
              <w:t>0.3</w:t>
            </w:r>
          </w:p>
        </w:tc>
        <w:tc>
          <w:tcPr>
            <w:tcW w:w="1861" w:type="dxa"/>
          </w:tcPr>
          <w:p w14:paraId="7D62416D" w14:textId="0484F189" w:rsidR="009A4D58" w:rsidRDefault="009A4D58" w:rsidP="009A4D58"/>
        </w:tc>
        <w:tc>
          <w:tcPr>
            <w:tcW w:w="1862" w:type="dxa"/>
          </w:tcPr>
          <w:p w14:paraId="3D74F74C" w14:textId="6641C239" w:rsidR="009A4D58" w:rsidRDefault="009A4D58" w:rsidP="009A4D58"/>
        </w:tc>
      </w:tr>
      <w:tr w:rsidR="004F1CCF" w14:paraId="7FA2DAB2" w14:textId="77777777" w:rsidTr="009A4D58">
        <w:tc>
          <w:tcPr>
            <w:tcW w:w="1861" w:type="dxa"/>
          </w:tcPr>
          <w:p w14:paraId="1745E92E" w14:textId="34238B84" w:rsidR="004F1CCF" w:rsidRDefault="004F1CCF" w:rsidP="009A4D58">
            <w:r>
              <w:t>User Reading</w:t>
            </w:r>
          </w:p>
        </w:tc>
        <w:tc>
          <w:tcPr>
            <w:tcW w:w="1861" w:type="dxa"/>
          </w:tcPr>
          <w:p w14:paraId="700F4DF8" w14:textId="031511B9" w:rsidR="004F1CCF" w:rsidRDefault="004F1CCF" w:rsidP="009A4D58">
            <w:r>
              <w:t>300</w:t>
            </w:r>
          </w:p>
        </w:tc>
        <w:tc>
          <w:tcPr>
            <w:tcW w:w="1861" w:type="dxa"/>
          </w:tcPr>
          <w:p w14:paraId="162F0F25" w14:textId="77777777" w:rsidR="004F1CCF" w:rsidRDefault="004F1CCF" w:rsidP="009A4D58"/>
        </w:tc>
        <w:tc>
          <w:tcPr>
            <w:tcW w:w="1862" w:type="dxa"/>
          </w:tcPr>
          <w:p w14:paraId="2664AF39" w14:textId="77777777" w:rsidR="004F1CCF" w:rsidRDefault="004F1CCF" w:rsidP="009A4D58"/>
        </w:tc>
      </w:tr>
      <w:tr w:rsidR="009A4D58" w14:paraId="68C62D38" w14:textId="77777777" w:rsidTr="009A4D58">
        <w:tc>
          <w:tcPr>
            <w:tcW w:w="1861" w:type="dxa"/>
          </w:tcPr>
          <w:p w14:paraId="6CE54EB2" w14:textId="58F80A47" w:rsidR="009A4D58" w:rsidRDefault="00DF0587" w:rsidP="009A4D58">
            <w:proofErr w:type="spellStart"/>
            <w:r>
              <w:t>ContentWriting</w:t>
            </w:r>
            <w:proofErr w:type="spellEnd"/>
            <w:r>
              <w:t xml:space="preserve"> Server</w:t>
            </w:r>
          </w:p>
        </w:tc>
        <w:tc>
          <w:tcPr>
            <w:tcW w:w="1861" w:type="dxa"/>
          </w:tcPr>
          <w:p w14:paraId="3408E51F" w14:textId="02C2D2CE" w:rsidR="009A4D58" w:rsidRDefault="00CC7AB4" w:rsidP="009A4D58">
            <w:r>
              <w:t>0.4</w:t>
            </w:r>
          </w:p>
        </w:tc>
        <w:tc>
          <w:tcPr>
            <w:tcW w:w="1861" w:type="dxa"/>
          </w:tcPr>
          <w:p w14:paraId="544AA3D0" w14:textId="1DB45564" w:rsidR="009A4D58" w:rsidRDefault="00CB0795" w:rsidP="009A4D58">
            <w:r>
              <w:t>0.4747</w:t>
            </w:r>
          </w:p>
        </w:tc>
        <w:tc>
          <w:tcPr>
            <w:tcW w:w="1862" w:type="dxa"/>
          </w:tcPr>
          <w:p w14:paraId="4E7B3C53" w14:textId="5EFDD9B2" w:rsidR="009A4D58" w:rsidRDefault="00BF6539" w:rsidP="009A4D58">
            <w:r>
              <w:t>0.189888</w:t>
            </w:r>
          </w:p>
        </w:tc>
      </w:tr>
      <w:tr w:rsidR="009A4D58" w14:paraId="589C7A83" w14:textId="77777777" w:rsidTr="009A4D58">
        <w:tc>
          <w:tcPr>
            <w:tcW w:w="1861" w:type="dxa"/>
          </w:tcPr>
          <w:p w14:paraId="4988926E" w14:textId="51A160E7" w:rsidR="009A4D58" w:rsidRDefault="00DF0587" w:rsidP="009A4D58">
            <w:r>
              <w:t>Logging Server</w:t>
            </w:r>
          </w:p>
        </w:tc>
        <w:tc>
          <w:tcPr>
            <w:tcW w:w="1861" w:type="dxa"/>
          </w:tcPr>
          <w:p w14:paraId="176662BA" w14:textId="7E1A9917" w:rsidR="009A4D58" w:rsidRDefault="001216EB" w:rsidP="009A4D58">
            <w:r>
              <w:t>0.09995</w:t>
            </w:r>
          </w:p>
        </w:tc>
        <w:tc>
          <w:tcPr>
            <w:tcW w:w="1861" w:type="dxa"/>
          </w:tcPr>
          <w:p w14:paraId="4DE6281A" w14:textId="1E2CC7EB" w:rsidR="009A4D58" w:rsidRDefault="00CB0795" w:rsidP="009A4D58">
            <w:r>
              <w:t>0.3958</w:t>
            </w:r>
          </w:p>
        </w:tc>
        <w:tc>
          <w:tcPr>
            <w:tcW w:w="1862" w:type="dxa"/>
          </w:tcPr>
          <w:p w14:paraId="119D3F92" w14:textId="3866C6C7" w:rsidR="009A4D58" w:rsidRDefault="00526CE0" w:rsidP="009A4D58">
            <w:r>
              <w:t>0.03956</w:t>
            </w:r>
          </w:p>
        </w:tc>
      </w:tr>
    </w:tbl>
    <w:p w14:paraId="315E0AF2" w14:textId="4BCA674E" w:rsidR="00797376" w:rsidRDefault="00797376" w:rsidP="009A4D58"/>
    <w:p w14:paraId="2EE9F939" w14:textId="77777777" w:rsidR="00E65F8A" w:rsidRDefault="00E65F8A" w:rsidP="009A4D58"/>
    <w:p w14:paraId="2BE397BF" w14:textId="3E1A91D0" w:rsidR="009A4D58" w:rsidRDefault="00DF0587" w:rsidP="009A4D58">
      <w:pPr>
        <w:pStyle w:val="Heading2"/>
      </w:pPr>
      <w:bookmarkStart w:id="3" w:name="_Toc68120298"/>
      <w:bookmarkStart w:id="4" w:name="_Hlk68123115"/>
      <w:r>
        <w:t>Authentication</w:t>
      </w:r>
      <w:r w:rsidR="009A4D58">
        <w:t xml:space="preserve"> Server</w:t>
      </w:r>
      <w:bookmarkEnd w:id="3"/>
    </w:p>
    <w:p w14:paraId="26257C3A" w14:textId="05DA78BB" w:rsidR="006267C3" w:rsidRPr="006267C3" w:rsidRDefault="001E56FF" w:rsidP="009A4D58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U</m:t>
              </m:r>
            </m:e>
            <m:sub>
              <m:r>
                <w:rPr>
                  <w:rFonts w:ascii="Cambria Math" w:eastAsiaTheme="majorEastAsia" w:hAnsi="Cambria Math" w:cstheme="majorHAnsi"/>
                </w:rPr>
                <m:t>1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eastAsiaTheme="majorEastAsia" w:hAnsi="Cambria Math" w:cstheme="majorHAnsi"/>
            </w:rPr>
            <m:t>=0.008</m:t>
          </m:r>
        </m:oMath>
      </m:oMathPara>
    </w:p>
    <w:p w14:paraId="726C21E9" w14:textId="32FAE1CB" w:rsidR="00CB0795" w:rsidRPr="006267C3" w:rsidRDefault="00CB0795" w:rsidP="00CB0795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HAnsi"/>
                </w:rPr>
                <m:t>1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r>
            <w:rPr>
              <w:rFonts w:ascii="Cambria Math" w:eastAsiaTheme="majorEastAsia" w:hAnsi="Cambria Math" w:cstheme="majorHAnsi"/>
            </w:rPr>
            <m:t>2000</m:t>
          </m:r>
        </m:oMath>
      </m:oMathPara>
    </w:p>
    <w:p w14:paraId="2A9AB2DB" w14:textId="77777777" w:rsidR="006267C3" w:rsidRPr="006267C3" w:rsidRDefault="006267C3" w:rsidP="009A4D58">
      <w:pPr>
        <w:rPr>
          <w:rFonts w:asciiTheme="majorHAnsi" w:eastAsiaTheme="majorEastAsia" w:hAnsiTheme="majorHAnsi" w:cstheme="majorHAnsi"/>
        </w:rPr>
      </w:pPr>
    </w:p>
    <w:p w14:paraId="3904AF07" w14:textId="4C49CFBB" w:rsidR="009A4D58" w:rsidRDefault="00DF0587" w:rsidP="009A4D58">
      <w:pPr>
        <w:pStyle w:val="Heading2"/>
      </w:pPr>
      <w:bookmarkStart w:id="5" w:name="_Toc68120299"/>
      <w:proofErr w:type="spellStart"/>
      <w:r>
        <w:t>ContentDelivery</w:t>
      </w:r>
      <w:proofErr w:type="spellEnd"/>
      <w:r w:rsidR="009A4D58">
        <w:t xml:space="preserve"> Server</w:t>
      </w:r>
      <w:bookmarkEnd w:id="5"/>
    </w:p>
    <w:p w14:paraId="15BA997A" w14:textId="10443AC2" w:rsidR="00CD25E5" w:rsidRPr="00CD25E5" w:rsidRDefault="00CD25E5" w:rsidP="004C02A5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>= 0.3 s</m:t>
          </m:r>
        </m:oMath>
      </m:oMathPara>
    </w:p>
    <w:p w14:paraId="45899DBD" w14:textId="0B704729" w:rsidR="00BF6539" w:rsidRPr="006267C3" w:rsidRDefault="00BF6539" w:rsidP="00BF653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HAnsi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HAnsi"/>
                </w:rPr>
                <m:t>2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r>
            <w:rPr>
              <w:rFonts w:ascii="Cambria Math" w:eastAsiaTheme="majorEastAsia" w:hAnsi="Cambria Math" w:cstheme="majorHAnsi"/>
            </w:rPr>
            <m:t>1333.3</m:t>
          </m:r>
        </m:oMath>
      </m:oMathPara>
    </w:p>
    <w:p w14:paraId="625AD3BA" w14:textId="77777777" w:rsidR="00CC7AB4" w:rsidRPr="004C02A5" w:rsidRDefault="00CC7AB4" w:rsidP="00BF2B10">
      <w:pPr>
        <w:rPr>
          <w:rFonts w:asciiTheme="majorHAnsi" w:eastAsiaTheme="majorEastAsia" w:hAnsiTheme="majorHAnsi" w:cstheme="majorHAnsi"/>
        </w:rPr>
      </w:pPr>
    </w:p>
    <w:p w14:paraId="75FA8C34" w14:textId="76E4B2F8" w:rsidR="00CD25E5" w:rsidRPr="006267C3" w:rsidRDefault="00CD25E5" w:rsidP="00CD25E5">
      <w:pPr>
        <w:pStyle w:val="Heading2"/>
      </w:pPr>
      <w:r>
        <w:t>User Reading</w:t>
      </w:r>
    </w:p>
    <w:p w14:paraId="4D31B12A" w14:textId="32247FF9" w:rsidR="00BF2B10" w:rsidRPr="004C02A5" w:rsidRDefault="00CD25E5" w:rsidP="003203E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r>
                <w:rPr>
                  <w:rFonts w:ascii="Cambria Math" w:hAnsi="Cambria Math"/>
                </w:rPr>
                <m:t>=300 s</m:t>
              </m:r>
            </m:e>
          </m:func>
        </m:oMath>
      </m:oMathPara>
    </w:p>
    <w:bookmarkEnd w:id="4"/>
    <w:p w14:paraId="7B17CD76" w14:textId="77777777" w:rsidR="009A4D58" w:rsidRPr="009A4D58" w:rsidRDefault="009A4D58" w:rsidP="009A4D58"/>
    <w:p w14:paraId="30CDC6E7" w14:textId="6DD0929A" w:rsidR="009A4D58" w:rsidRDefault="00DF0587" w:rsidP="009A4D58">
      <w:pPr>
        <w:pStyle w:val="Heading2"/>
      </w:pPr>
      <w:bookmarkStart w:id="6" w:name="_Hlk68123153"/>
      <w:proofErr w:type="spellStart"/>
      <w:r>
        <w:t>ContentWriting</w:t>
      </w:r>
      <w:proofErr w:type="spellEnd"/>
      <w:r>
        <w:t xml:space="preserve"> Server</w:t>
      </w:r>
    </w:p>
    <w:bookmarkStart w:id="7" w:name="_Hlk73049865"/>
    <w:p w14:paraId="43A63FBE" w14:textId="463CCE8B" w:rsidR="003203E9" w:rsidRPr="00BF2B10" w:rsidRDefault="001E56FF" w:rsidP="0012378E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0.48 s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bookmarkEnd w:id="7"/>
    <w:p w14:paraId="437AF187" w14:textId="72202B5A" w:rsidR="00BF2B10" w:rsidRPr="00CC7AB4" w:rsidRDefault="001E56FF" w:rsidP="00BF2B10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0.4747</m:t>
          </m:r>
        </m:oMath>
      </m:oMathPara>
    </w:p>
    <w:p w14:paraId="33873213" w14:textId="47EADE87" w:rsidR="00CC7AB4" w:rsidRPr="00F440F7" w:rsidRDefault="00CC7AB4" w:rsidP="00BF2B10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0.4747</m:t>
              </m:r>
            </m:num>
            <m:den>
              <w:bookmarkStart w:id="8" w:name="_Hlk73050011"/>
              <m:r>
                <m:rPr>
                  <m:sty m:val="p"/>
                </m:rPr>
                <w:rPr>
                  <w:rFonts w:ascii="Cambria Math" w:hAnsi="Cambria Math"/>
                </w:rPr>
                <m:t>0.3956</m:t>
              </m:r>
              <w:bookmarkEnd w:id="8"/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ajorEastAsia" w:hAnsi="Cambria Math" w:cstheme="majorHAnsi"/>
            </w:rPr>
            <m:t>1.19995</m:t>
          </m:r>
        </m:oMath>
      </m:oMathPara>
    </w:p>
    <w:p w14:paraId="1EF99CA0" w14:textId="25CC7F64" w:rsidR="00CC7AB4" w:rsidRPr="002003F9" w:rsidRDefault="00CC7AB4" w:rsidP="00CC7AB4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0.48</m:t>
              </m:r>
            </m:num>
            <m:den>
              <m:r>
                <w:rPr>
                  <w:rFonts w:ascii="Cambria Math" w:eastAsiaTheme="majorEastAsia" w:hAnsi="Cambria Math" w:cstheme="majorHAnsi"/>
                </w:rPr>
                <m:t>1.1999</m:t>
              </m:r>
              <m:r>
                <w:rPr>
                  <w:rFonts w:ascii="Cambria Math" w:eastAsiaTheme="majorEastAsia" w:hAnsi="Cambria Math" w:cstheme="majorHAnsi"/>
                </w:rPr>
                <m:t>5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0.4 s</m:t>
          </m:r>
        </m:oMath>
      </m:oMathPara>
    </w:p>
    <w:bookmarkStart w:id="9" w:name="_Hlk73049991"/>
    <w:p w14:paraId="55D36CB4" w14:textId="09045234" w:rsidR="002003F9" w:rsidRPr="00BF2B10" w:rsidRDefault="002003F9" w:rsidP="002003F9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 = 0.48 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eastAsiaTheme="majorEastAsia" w:hAnsi="Cambria Math" w:cstheme="majorHAnsi"/>
            </w:rPr>
            <m:t>=</m:t>
          </m:r>
          <m:r>
            <w:rPr>
              <w:rFonts w:ascii="Cambria Math" w:eastAsiaTheme="majorEastAsia" w:hAnsi="Cambria Math" w:cstheme="majorHAnsi"/>
            </w:rPr>
            <m:t>0.189888</m:t>
          </m:r>
        </m:oMath>
      </m:oMathPara>
    </w:p>
    <w:bookmarkEnd w:id="9"/>
    <w:p w14:paraId="313FF173" w14:textId="77777777" w:rsidR="002003F9" w:rsidRPr="00CC7AB4" w:rsidRDefault="002003F9" w:rsidP="00CC7AB4">
      <w:pPr>
        <w:rPr>
          <w:rFonts w:asciiTheme="majorHAnsi" w:eastAsiaTheme="majorEastAsia" w:hAnsiTheme="majorHAnsi" w:cstheme="majorHAnsi"/>
        </w:rPr>
      </w:pPr>
    </w:p>
    <w:p w14:paraId="2067D443" w14:textId="77777777" w:rsidR="00CC7AB4" w:rsidRPr="00F440F7" w:rsidRDefault="00CC7AB4" w:rsidP="00CC7AB4">
      <w:pPr>
        <w:rPr>
          <w:rFonts w:asciiTheme="majorHAnsi" w:eastAsiaTheme="majorEastAsia" w:hAnsiTheme="majorHAnsi" w:cstheme="majorHAnsi"/>
        </w:rPr>
      </w:pPr>
    </w:p>
    <w:p w14:paraId="2E226C34" w14:textId="5D287997" w:rsidR="006A17EA" w:rsidRPr="006267C3" w:rsidRDefault="00DF0587" w:rsidP="006A17EA">
      <w:pPr>
        <w:pStyle w:val="Heading2"/>
      </w:pPr>
      <w:bookmarkStart w:id="10" w:name="_Toc68120301"/>
      <w:r>
        <w:t>Logging</w:t>
      </w:r>
      <w:r w:rsidR="006A17EA">
        <w:t xml:space="preserve"> </w:t>
      </w:r>
      <w:bookmarkEnd w:id="10"/>
      <w:r>
        <w:t>Server</w:t>
      </w:r>
    </w:p>
    <w:p w14:paraId="500EFC01" w14:textId="094AA96F" w:rsidR="003203E9" w:rsidRPr="00BF2B10" w:rsidRDefault="001E56FF" w:rsidP="006A17E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0.0414 jobs=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 xml:space="preserve">5 </m:t>
              </m:r>
            </m:sub>
          </m:sSub>
        </m:oMath>
      </m:oMathPara>
    </w:p>
    <w:p w14:paraId="63FE42A2" w14:textId="74A6B5A1" w:rsidR="00BF2B10" w:rsidRPr="001216EB" w:rsidRDefault="00526CE0" w:rsidP="006A17E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 xml:space="preserve">5 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0.1046 s</m:t>
          </m:r>
        </m:oMath>
      </m:oMathPara>
    </w:p>
    <w:p w14:paraId="683F8F63" w14:textId="002C0C56" w:rsidR="001216EB" w:rsidRPr="009B3314" w:rsidRDefault="001216EB" w:rsidP="006A17EA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0.0414</m:t>
              </m:r>
            </m:num>
            <m:den>
              <m:r>
                <w:rPr>
                  <w:rFonts w:ascii="Cambria Math" w:eastAsiaTheme="majorEastAsia" w:hAnsi="Cambria Math" w:cstheme="majorHAnsi"/>
                </w:rPr>
                <m:t>0.1046</m:t>
              </m:r>
              <m:r>
                <w:rPr>
                  <w:rFonts w:ascii="Cambria Math" w:eastAsiaTheme="majorEastAsia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>≈0.3958</m:t>
          </m:r>
        </m:oMath>
      </m:oMathPara>
    </w:p>
    <w:p w14:paraId="54179D33" w14:textId="59193F41" w:rsidR="00F2444B" w:rsidRPr="006A17EA" w:rsidRDefault="00526CE0" w:rsidP="00F440F7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 xml:space="preserve">5 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0.03956</m:t>
          </m:r>
        </m:oMath>
      </m:oMathPara>
    </w:p>
    <w:bookmarkEnd w:id="6"/>
    <w:p w14:paraId="46D6A37E" w14:textId="60C05B1E" w:rsidR="009A4D58" w:rsidRPr="00CC7AB4" w:rsidRDefault="001216EB" w:rsidP="009A4D58">
      <w:pPr>
        <w:rPr>
          <w:rFonts w:asciiTheme="majorHAnsi" w:eastAsiaTheme="maj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eastAsiaTheme="majorEastAsia" w:hAnsi="Cambria Math" w:cstheme="majorHAnsi"/>
            </w:rPr>
            <m:t xml:space="preserve">= 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 xml:space="preserve">=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 xml:space="preserve"> × 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ajorEastAsia" w:hAnsi="Cambria Math" w:cstheme="majorHAnsi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eastAsiaTheme="majorEastAsia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0.03956</m:t>
              </m:r>
            </m:num>
            <m:den>
              <m:r>
                <w:rPr>
                  <w:rFonts w:ascii="Cambria Math" w:hAnsi="Cambria Math"/>
                </w:rPr>
                <m:t>0.3958</m:t>
              </m:r>
              <m:r>
                <w:rPr>
                  <w:rFonts w:ascii="Cambria Math" w:eastAsiaTheme="majorEastAsia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ajorEastAsia" w:hAnsi="Cambria Math" w:cstheme="majorHAnsi"/>
            </w:rPr>
            <m:t>0.09995 s</m:t>
          </m:r>
        </m:oMath>
      </m:oMathPara>
      <w:bookmarkStart w:id="11" w:name="_Hlk68123132"/>
    </w:p>
    <w:bookmarkEnd w:id="11"/>
    <w:p w14:paraId="5507D856" w14:textId="017A3A40" w:rsidR="00797376" w:rsidRDefault="00797376" w:rsidP="009A4D58"/>
    <w:p w14:paraId="491963EB" w14:textId="77C13B0F" w:rsidR="00797376" w:rsidRDefault="00797376" w:rsidP="009A4D58"/>
    <w:p w14:paraId="4B03A4FC" w14:textId="286F867D" w:rsidR="00797376" w:rsidRDefault="00797376" w:rsidP="009A4D58"/>
    <w:p w14:paraId="59872FEB" w14:textId="5D32B789" w:rsidR="00797376" w:rsidRDefault="00797376" w:rsidP="009A4D58"/>
    <w:p w14:paraId="7DB7E8BE" w14:textId="29FD2B7F" w:rsidR="00797376" w:rsidRDefault="00797376" w:rsidP="009A4D58"/>
    <w:p w14:paraId="707A77D5" w14:textId="3104D7BF" w:rsidR="00797376" w:rsidRDefault="00797376" w:rsidP="009A4D58"/>
    <w:p w14:paraId="21D58DC9" w14:textId="23517F4C" w:rsidR="00797376" w:rsidRDefault="00797376" w:rsidP="009A4D58"/>
    <w:p w14:paraId="088D4E52" w14:textId="38EF24C7" w:rsidR="00797376" w:rsidRDefault="00797376" w:rsidP="009A4D58"/>
    <w:p w14:paraId="4962BA4A" w14:textId="77777777" w:rsidR="00797376" w:rsidRPr="009A4D58" w:rsidRDefault="00797376" w:rsidP="009A4D58"/>
    <w:p w14:paraId="5D5F6A7D" w14:textId="719EE63D" w:rsidR="009A4D58" w:rsidRDefault="009A4D58" w:rsidP="009A4D58">
      <w:pPr>
        <w:pStyle w:val="Heading1"/>
      </w:pPr>
      <w:bookmarkStart w:id="12" w:name="_Toc68120304"/>
      <w:r>
        <w:lastRenderedPageBreak/>
        <w:t>Model</w:t>
      </w:r>
      <w:bookmarkEnd w:id="12"/>
    </w:p>
    <w:p w14:paraId="0BEBE106" w14:textId="188CF0C6" w:rsidR="00E2727C" w:rsidRDefault="00583843" w:rsidP="00C9141A">
      <w:pPr>
        <w:rPr>
          <w:rFonts w:ascii="Times New Roman" w:hAnsi="Times New Roman" w:cs="Times New Roman"/>
          <w:noProof/>
        </w:rPr>
      </w:pPr>
      <w:r w:rsidRPr="00583843">
        <w:rPr>
          <w:rFonts w:ascii="Times New Roman" w:hAnsi="Times New Roman" w:cs="Times New Roman"/>
          <w:noProof/>
        </w:rPr>
        <w:drawing>
          <wp:inline distT="0" distB="0" distL="0" distR="0" wp14:anchorId="2EFFC388" wp14:editId="24FCFD44">
            <wp:extent cx="4733925" cy="1553845"/>
            <wp:effectExtent l="0" t="0" r="952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843">
        <w:rPr>
          <w:rFonts w:ascii="Times New Roman" w:hAnsi="Times New Roman" w:cs="Times New Roman"/>
          <w:noProof/>
        </w:rPr>
        <w:t xml:space="preserve"> </w:t>
      </w:r>
      <w:r w:rsidR="00E2727C" w:rsidRPr="00E2727C">
        <w:rPr>
          <w:rFonts w:ascii="Times New Roman" w:hAnsi="Times New Roman" w:cs="Times New Roman"/>
          <w:noProof/>
        </w:rPr>
        <w:drawing>
          <wp:inline distT="0" distB="0" distL="0" distR="0" wp14:anchorId="5E296E18" wp14:editId="7DAC6C1B">
            <wp:extent cx="4733925" cy="165544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B474" w14:textId="3F0039F5" w:rsidR="00E74F29" w:rsidRDefault="00E74F29" w:rsidP="00C9141A"/>
    <w:p w14:paraId="0582198C" w14:textId="77777777" w:rsidR="00797376" w:rsidRPr="00C9141A" w:rsidRDefault="00797376" w:rsidP="00C9141A"/>
    <w:p w14:paraId="5AFEE56D" w14:textId="6931E554" w:rsidR="009A4D58" w:rsidRDefault="004A0315" w:rsidP="004A0315">
      <w:pPr>
        <w:pStyle w:val="Heading2"/>
      </w:pPr>
      <w:bookmarkStart w:id="13" w:name="_Toc68120305"/>
      <w:r>
        <w:t>Service Time</w:t>
      </w:r>
      <w:bookmarkEnd w:id="13"/>
    </w:p>
    <w:p w14:paraId="3A37B3A3" w14:textId="50A2621D" w:rsidR="00280BE9" w:rsidRDefault="00CD25E5" w:rsidP="00280BE9">
      <w:pPr>
        <w:pStyle w:val="Heading3"/>
      </w:pPr>
      <w:bookmarkStart w:id="14" w:name="_Hlk68123228"/>
      <w:r>
        <w:t>Authentication Server</w:t>
      </w:r>
    </w:p>
    <w:p w14:paraId="4604051E" w14:textId="009AC303" w:rsidR="00280BE9" w:rsidRDefault="00280BE9" w:rsidP="00280BE9"/>
    <w:p w14:paraId="20277DA6" w14:textId="77777777" w:rsidR="00280BE9" w:rsidRPr="00280BE9" w:rsidRDefault="00280BE9" w:rsidP="00280BE9"/>
    <w:p w14:paraId="3D577F3D" w14:textId="7F2D92F9" w:rsidR="00EF7946" w:rsidRDefault="00CD25E5" w:rsidP="00EF7946">
      <w:pPr>
        <w:pStyle w:val="Heading3"/>
      </w:pPr>
      <w:bookmarkStart w:id="15" w:name="_Toc68120306"/>
      <w:proofErr w:type="spellStart"/>
      <w:r>
        <w:lastRenderedPageBreak/>
        <w:t>ContentDelivery</w:t>
      </w:r>
      <w:proofErr w:type="spellEnd"/>
      <w:r w:rsidR="00EF7946">
        <w:t xml:space="preserve"> Server</w:t>
      </w:r>
      <w:bookmarkEnd w:id="15"/>
    </w:p>
    <w:p w14:paraId="6422CB23" w14:textId="1D7A0FB1" w:rsidR="00EF7946" w:rsidRDefault="00CD25E5" w:rsidP="00EF7946">
      <w:r w:rsidRPr="00CD25E5">
        <w:rPr>
          <w:noProof/>
        </w:rPr>
        <w:drawing>
          <wp:inline distT="0" distB="0" distL="0" distR="0" wp14:anchorId="0AE3CEC2" wp14:editId="79EBA907">
            <wp:extent cx="2465578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5104" cy="29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A78A" w14:textId="3DA500B7" w:rsidR="00EF7946" w:rsidRDefault="00EF7946" w:rsidP="00EF7946"/>
    <w:p w14:paraId="5B787035" w14:textId="15E5F0B8" w:rsidR="009A4D58" w:rsidRDefault="00CD25E5" w:rsidP="00F440F7">
      <w:pPr>
        <w:pStyle w:val="Heading3"/>
      </w:pPr>
      <w:r>
        <w:t>User Reading</w:t>
      </w:r>
    </w:p>
    <w:p w14:paraId="0276CA92" w14:textId="3653CB68" w:rsidR="00F440F7" w:rsidRDefault="00CD25E5" w:rsidP="00F440F7">
      <w:r w:rsidRPr="00CD25E5">
        <w:drawing>
          <wp:inline distT="0" distB="0" distL="0" distR="0" wp14:anchorId="47AF2062" wp14:editId="0F975FE2">
            <wp:extent cx="2484120" cy="298964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3455" cy="3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B601" w14:textId="1319F118" w:rsidR="00797376" w:rsidRDefault="00797376" w:rsidP="00F440F7"/>
    <w:p w14:paraId="54339B10" w14:textId="77777777" w:rsidR="00CC7AB4" w:rsidRDefault="00CC7AB4" w:rsidP="00CC7AB4">
      <w:pPr>
        <w:pStyle w:val="Heading3"/>
      </w:pPr>
      <w:bookmarkStart w:id="16" w:name="_Toc68120307"/>
      <w:proofErr w:type="spellStart"/>
      <w:r>
        <w:lastRenderedPageBreak/>
        <w:t>ContentWriting</w:t>
      </w:r>
      <w:proofErr w:type="spellEnd"/>
      <w:r>
        <w:t xml:space="preserve"> Server</w:t>
      </w:r>
      <w:bookmarkEnd w:id="16"/>
    </w:p>
    <w:p w14:paraId="5AD099D1" w14:textId="77777777" w:rsidR="00CC7AB4" w:rsidRPr="00EF7946" w:rsidRDefault="00CC7AB4" w:rsidP="00CC7AB4">
      <w:r w:rsidRPr="00CC7AB4">
        <w:drawing>
          <wp:inline distT="0" distB="0" distL="0" distR="0" wp14:anchorId="0FA9BB13" wp14:editId="7D7A7AB3">
            <wp:extent cx="2519605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155" cy="30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F165" w14:textId="77777777" w:rsidR="00CC7AB4" w:rsidRDefault="00CC7AB4" w:rsidP="00F440F7"/>
    <w:p w14:paraId="640F8354" w14:textId="186A66F8" w:rsidR="00F440F7" w:rsidRDefault="00CD25E5" w:rsidP="00797376">
      <w:pPr>
        <w:pStyle w:val="Heading3"/>
      </w:pPr>
      <w:bookmarkStart w:id="17" w:name="_Toc68120309"/>
      <w:r>
        <w:t>Logging</w:t>
      </w:r>
      <w:r w:rsidR="00343BC6">
        <w:t xml:space="preserve"> Server</w:t>
      </w:r>
      <w:bookmarkEnd w:id="17"/>
    </w:p>
    <w:p w14:paraId="66D158AC" w14:textId="0420A024" w:rsidR="00797376" w:rsidRDefault="00583843" w:rsidP="00797376">
      <w:r w:rsidRPr="00583843">
        <w:drawing>
          <wp:inline distT="0" distB="0" distL="0" distR="0" wp14:anchorId="72AC310F" wp14:editId="5B63E10A">
            <wp:extent cx="2514600" cy="302409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354" cy="30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773" w14:textId="77777777" w:rsidR="00797376" w:rsidRPr="00797376" w:rsidRDefault="00797376" w:rsidP="00797376"/>
    <w:p w14:paraId="3652FF33" w14:textId="6315A550" w:rsidR="00F440F7" w:rsidRDefault="00F440F7" w:rsidP="00F440F7">
      <w:pPr>
        <w:pStyle w:val="Heading2"/>
      </w:pPr>
      <w:bookmarkStart w:id="18" w:name="_Toc68120311"/>
      <w:r>
        <w:lastRenderedPageBreak/>
        <w:t>Routing Probabilities</w:t>
      </w:r>
      <w:bookmarkEnd w:id="18"/>
    </w:p>
    <w:p w14:paraId="5073CF2B" w14:textId="2AEA3A61" w:rsidR="00F440F7" w:rsidRDefault="004F1CCF" w:rsidP="00F440F7">
      <w:pPr>
        <w:pStyle w:val="Heading3"/>
      </w:pPr>
      <w:r>
        <w:t xml:space="preserve">User </w:t>
      </w:r>
      <w:r>
        <w:rPr>
          <w:rFonts w:hint="eastAsia"/>
          <w:lang w:eastAsia="zh-CN"/>
        </w:rPr>
        <w:t>Reading</w:t>
      </w:r>
    </w:p>
    <w:p w14:paraId="58863893" w14:textId="646A5354" w:rsidR="00F440F7" w:rsidRDefault="004F1CCF" w:rsidP="00F440F7">
      <w:r w:rsidRPr="004F1CCF">
        <w:drawing>
          <wp:inline distT="0" distB="0" distL="0" distR="0" wp14:anchorId="5E0BA823" wp14:editId="7F4CFE07">
            <wp:extent cx="4733925" cy="29756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04E2A9A4" w14:textId="41471E7F" w:rsidR="00B058D4" w:rsidRDefault="0012077B" w:rsidP="00681D20">
      <w:r w:rsidRPr="0012077B">
        <w:drawing>
          <wp:inline distT="0" distB="0" distL="0" distR="0" wp14:anchorId="6069BB63" wp14:editId="78D8D1CE">
            <wp:extent cx="4733925" cy="3023235"/>
            <wp:effectExtent l="0" t="0" r="952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5619" w14:textId="4F4CABD1" w:rsidR="00055A0F" w:rsidRDefault="00055A0F" w:rsidP="00681D20">
      <w:pPr>
        <w:pStyle w:val="Heading3"/>
      </w:pPr>
      <w:proofErr w:type="spellStart"/>
      <w:r>
        <w:lastRenderedPageBreak/>
        <w:t>ContentWriting</w:t>
      </w:r>
      <w:proofErr w:type="spellEnd"/>
      <w:r>
        <w:t xml:space="preserve"> Server</w:t>
      </w:r>
    </w:p>
    <w:p w14:paraId="42137B73" w14:textId="36B37530" w:rsidR="00B058D4" w:rsidRDefault="00055A0F" w:rsidP="00681D20">
      <w:r w:rsidRPr="00055A0F">
        <w:drawing>
          <wp:inline distT="0" distB="0" distL="0" distR="0" wp14:anchorId="1DA38E27" wp14:editId="1A5F6DE4">
            <wp:extent cx="4733925" cy="291528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676E" w14:textId="77777777" w:rsidR="00B058D4" w:rsidRDefault="00B058D4" w:rsidP="00681D20"/>
    <w:tbl>
      <w:tblPr>
        <w:tblStyle w:val="TableGrid"/>
        <w:tblpPr w:leftFromText="180" w:rightFromText="180" w:vertAnchor="text" w:horzAnchor="margin" w:tblpY="26"/>
        <w:tblW w:w="0" w:type="auto"/>
        <w:tblLayout w:type="fixed"/>
        <w:tblLook w:val="04A0" w:firstRow="1" w:lastRow="0" w:firstColumn="1" w:lastColumn="0" w:noHBand="0" w:noVBand="1"/>
      </w:tblPr>
      <w:tblGrid>
        <w:gridCol w:w="2815"/>
        <w:gridCol w:w="1596"/>
        <w:gridCol w:w="1614"/>
        <w:gridCol w:w="1420"/>
      </w:tblGrid>
      <w:tr w:rsidR="00343BC6" w:rsidRPr="009869BC" w14:paraId="043BAF88" w14:textId="0AB97C61" w:rsidTr="00343BC6">
        <w:tc>
          <w:tcPr>
            <w:tcW w:w="2815" w:type="dxa"/>
          </w:tcPr>
          <w:p w14:paraId="311ECB06" w14:textId="77777777" w:rsidR="00343BC6" w:rsidRPr="009869BC" w:rsidRDefault="00343BC6" w:rsidP="00B058D4">
            <w:pPr>
              <w:rPr>
                <w:lang w:val="en-US"/>
              </w:rPr>
            </w:pPr>
            <w:r w:rsidRPr="009869BC">
              <w:rPr>
                <w:lang w:val="en-US"/>
              </w:rPr>
              <w:t>Name of service center</w:t>
            </w:r>
          </w:p>
        </w:tc>
        <w:tc>
          <w:tcPr>
            <w:tcW w:w="1596" w:type="dxa"/>
          </w:tcPr>
          <w:p w14:paraId="055F738F" w14:textId="77777777" w:rsidR="00343BC6" w:rsidRPr="009869BC" w:rsidRDefault="00343BC6" w:rsidP="00343BC6">
            <w:pPr>
              <w:rPr>
                <w:lang w:val="en-US"/>
              </w:rPr>
            </w:pPr>
            <w:r>
              <w:rPr>
                <w:lang w:val="en-US"/>
              </w:rPr>
              <w:t>Utilization</w:t>
            </w:r>
          </w:p>
        </w:tc>
        <w:tc>
          <w:tcPr>
            <w:tcW w:w="1614" w:type="dxa"/>
          </w:tcPr>
          <w:p w14:paraId="39E0E847" w14:textId="77777777" w:rsidR="00343BC6" w:rsidRPr="009869BC" w:rsidRDefault="00343BC6" w:rsidP="00343BC6">
            <w:pPr>
              <w:rPr>
                <w:lang w:val="en-US"/>
              </w:rPr>
            </w:pPr>
            <w:r>
              <w:rPr>
                <w:lang w:val="en-US"/>
              </w:rPr>
              <w:t>Throughput</w:t>
            </w:r>
          </w:p>
        </w:tc>
        <w:tc>
          <w:tcPr>
            <w:tcW w:w="1420" w:type="dxa"/>
          </w:tcPr>
          <w:p w14:paraId="08E55289" w14:textId="321134EA" w:rsidR="00343BC6" w:rsidRDefault="004F0342" w:rsidP="00343BC6">
            <w:pPr>
              <w:rPr>
                <w:lang w:val="en-US"/>
              </w:rPr>
            </w:pPr>
            <w:r>
              <w:rPr>
                <w:lang w:val="en-US"/>
              </w:rPr>
              <w:t>Residence</w:t>
            </w:r>
          </w:p>
        </w:tc>
      </w:tr>
      <w:tr w:rsidR="00343BC6" w:rsidRPr="009869BC" w14:paraId="338CB391" w14:textId="609BF535" w:rsidTr="00343BC6">
        <w:tc>
          <w:tcPr>
            <w:tcW w:w="2815" w:type="dxa"/>
          </w:tcPr>
          <w:p w14:paraId="00C9AFAE" w14:textId="5373C171" w:rsidR="00343BC6" w:rsidRPr="009869BC" w:rsidRDefault="004F1CCF" w:rsidP="00343BC6">
            <w:pPr>
              <w:rPr>
                <w:lang w:val="en-US"/>
              </w:rPr>
            </w:pPr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Authentication Server</w:t>
            </w:r>
          </w:p>
        </w:tc>
        <w:tc>
          <w:tcPr>
            <w:tcW w:w="1596" w:type="dxa"/>
          </w:tcPr>
          <w:p w14:paraId="54654D53" w14:textId="55E49E3C" w:rsidR="00343BC6" w:rsidRPr="004F0342" w:rsidRDefault="00343BC6" w:rsidP="004F0342">
            <w:pPr>
              <w:rPr>
                <w:b/>
                <w:lang w:val="en-US"/>
              </w:rPr>
            </w:pPr>
            <w:r w:rsidRPr="004F0342"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1898</w:t>
            </w:r>
          </w:p>
        </w:tc>
        <w:tc>
          <w:tcPr>
            <w:tcW w:w="1614" w:type="dxa"/>
          </w:tcPr>
          <w:p w14:paraId="4D543BF3" w14:textId="1F708AFB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3.1533</w:t>
            </w:r>
          </w:p>
        </w:tc>
        <w:tc>
          <w:tcPr>
            <w:tcW w:w="1420" w:type="dxa"/>
          </w:tcPr>
          <w:p w14:paraId="5A1AEF3C" w14:textId="38273346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0.1276</w:t>
            </w:r>
          </w:p>
        </w:tc>
      </w:tr>
      <w:tr w:rsidR="00343BC6" w:rsidRPr="009869BC" w14:paraId="3CC8A88E" w14:textId="5658A9BC" w:rsidTr="00343BC6">
        <w:tc>
          <w:tcPr>
            <w:tcW w:w="2815" w:type="dxa"/>
          </w:tcPr>
          <w:p w14:paraId="37D196CC" w14:textId="1C4733F9" w:rsidR="00343BC6" w:rsidRPr="009869BC" w:rsidRDefault="004F1CCF" w:rsidP="00343BC6">
            <w:pPr>
              <w:rPr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ContentDelivery</w:t>
            </w:r>
            <w:proofErr w:type="spellEnd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 xml:space="preserve"> Server</w:t>
            </w:r>
          </w:p>
        </w:tc>
        <w:tc>
          <w:tcPr>
            <w:tcW w:w="1596" w:type="dxa"/>
          </w:tcPr>
          <w:p w14:paraId="7E92D0C5" w14:textId="63AE2EC7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7814</w:t>
            </w:r>
          </w:p>
        </w:tc>
        <w:tc>
          <w:tcPr>
            <w:tcW w:w="1614" w:type="dxa"/>
          </w:tcPr>
          <w:p w14:paraId="61600C67" w14:textId="4EA56125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3.1449</w:t>
            </w:r>
          </w:p>
        </w:tc>
        <w:tc>
          <w:tcPr>
            <w:tcW w:w="1420" w:type="dxa"/>
          </w:tcPr>
          <w:p w14:paraId="22748271" w14:textId="75F56A83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1.9991</w:t>
            </w:r>
          </w:p>
        </w:tc>
      </w:tr>
      <w:tr w:rsidR="00343BC6" w:rsidRPr="009869BC" w14:paraId="1788ABB1" w14:textId="6ABCE72A" w:rsidTr="00343BC6">
        <w:tc>
          <w:tcPr>
            <w:tcW w:w="2815" w:type="dxa"/>
          </w:tcPr>
          <w:p w14:paraId="78F720F4" w14:textId="61803421" w:rsidR="00343BC6" w:rsidRPr="009869BC" w:rsidRDefault="004F1CCF" w:rsidP="00343BC6">
            <w:pP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User Reading</w:t>
            </w:r>
          </w:p>
        </w:tc>
        <w:tc>
          <w:tcPr>
            <w:tcW w:w="1596" w:type="dxa"/>
          </w:tcPr>
          <w:p w14:paraId="3BB83AE2" w14:textId="54CEEE23" w:rsidR="00343BC6" w:rsidRPr="004F0342" w:rsidRDefault="00B058D4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1107</w:t>
            </w:r>
          </w:p>
        </w:tc>
        <w:tc>
          <w:tcPr>
            <w:tcW w:w="1614" w:type="dxa"/>
          </w:tcPr>
          <w:p w14:paraId="25B7CEE3" w14:textId="2AC979FE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3.1449</w:t>
            </w:r>
          </w:p>
        </w:tc>
        <w:tc>
          <w:tcPr>
            <w:tcW w:w="1420" w:type="dxa"/>
          </w:tcPr>
          <w:p w14:paraId="6BFD2659" w14:textId="303AE61B" w:rsidR="00343BC6" w:rsidRPr="004F0342" w:rsidRDefault="00B058D4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0.06</w:t>
            </w:r>
            <w:r w:rsidR="004126B2">
              <w:rPr>
                <w:b/>
                <w:lang w:val="en-US"/>
              </w:rPr>
              <w:t>88</w:t>
            </w:r>
          </w:p>
        </w:tc>
      </w:tr>
      <w:tr w:rsidR="00343BC6" w:rsidRPr="009869BC" w14:paraId="5DFFE4AF" w14:textId="69B51A58" w:rsidTr="00343BC6">
        <w:tc>
          <w:tcPr>
            <w:tcW w:w="2815" w:type="dxa"/>
          </w:tcPr>
          <w:p w14:paraId="712F54E1" w14:textId="1D9AA75F" w:rsidR="00343BC6" w:rsidRPr="009869BC" w:rsidRDefault="004F1CCF" w:rsidP="00343BC6">
            <w:pP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ContentWriting</w:t>
            </w:r>
            <w:proofErr w:type="spellEnd"/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 xml:space="preserve"> Server</w:t>
            </w:r>
          </w:p>
        </w:tc>
        <w:tc>
          <w:tcPr>
            <w:tcW w:w="1596" w:type="dxa"/>
          </w:tcPr>
          <w:p w14:paraId="3FD822B1" w14:textId="185D4D05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3510</w:t>
            </w:r>
          </w:p>
        </w:tc>
        <w:tc>
          <w:tcPr>
            <w:tcW w:w="1614" w:type="dxa"/>
          </w:tcPr>
          <w:p w14:paraId="61B7A9F4" w14:textId="62EB6414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1.7599</w:t>
            </w:r>
          </w:p>
        </w:tc>
        <w:tc>
          <w:tcPr>
            <w:tcW w:w="1420" w:type="dxa"/>
          </w:tcPr>
          <w:p w14:paraId="63C07F1A" w14:textId="64A3CFC1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4126B2">
              <w:rPr>
                <w:b/>
                <w:lang w:val="en-US"/>
              </w:rPr>
              <w:t>3039</w:t>
            </w:r>
          </w:p>
        </w:tc>
      </w:tr>
      <w:tr w:rsidR="00343BC6" w:rsidRPr="009869BC" w14:paraId="5355448A" w14:textId="6AD9002E" w:rsidTr="00343BC6">
        <w:tc>
          <w:tcPr>
            <w:tcW w:w="2815" w:type="dxa"/>
          </w:tcPr>
          <w:p w14:paraId="3CF4EEC2" w14:textId="470D0096" w:rsidR="00343BC6" w:rsidRPr="009869BC" w:rsidRDefault="004F1CCF" w:rsidP="00343BC6">
            <w:pP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333333"/>
                <w:shd w:val="clear" w:color="auto" w:fill="FFFFFF"/>
                <w:lang w:val="en-US"/>
              </w:rPr>
              <w:t>Logging Server</w:t>
            </w:r>
          </w:p>
        </w:tc>
        <w:tc>
          <w:tcPr>
            <w:tcW w:w="1596" w:type="dxa"/>
          </w:tcPr>
          <w:p w14:paraId="1B785282" w14:textId="1E02D31D" w:rsidR="00343BC6" w:rsidRPr="004F0342" w:rsidRDefault="004F034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B058D4">
              <w:rPr>
                <w:b/>
                <w:lang w:val="en-US"/>
              </w:rPr>
              <w:t>0</w:t>
            </w:r>
            <w:r w:rsidR="004126B2">
              <w:rPr>
                <w:b/>
                <w:lang w:val="en-US"/>
              </w:rPr>
              <w:t>565</w:t>
            </w:r>
          </w:p>
        </w:tc>
        <w:tc>
          <w:tcPr>
            <w:tcW w:w="1614" w:type="dxa"/>
          </w:tcPr>
          <w:p w14:paraId="72020A62" w14:textId="3A57AFF0" w:rsidR="00343BC6" w:rsidRPr="004F0342" w:rsidRDefault="004126B2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0.7521</w:t>
            </w:r>
          </w:p>
        </w:tc>
        <w:tc>
          <w:tcPr>
            <w:tcW w:w="1420" w:type="dxa"/>
          </w:tcPr>
          <w:p w14:paraId="21E8C898" w14:textId="40C3B553" w:rsidR="00343BC6" w:rsidRPr="004F0342" w:rsidRDefault="00C6139F" w:rsidP="004F034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0.</w:t>
            </w:r>
            <w:r w:rsidR="00B058D4">
              <w:rPr>
                <w:b/>
                <w:lang w:val="en-US"/>
              </w:rPr>
              <w:t>03</w:t>
            </w:r>
            <w:r w:rsidR="004126B2">
              <w:rPr>
                <w:b/>
                <w:lang w:val="en-US"/>
              </w:rPr>
              <w:t>32</w:t>
            </w:r>
          </w:p>
        </w:tc>
      </w:tr>
    </w:tbl>
    <w:p w14:paraId="0760F7A7" w14:textId="5997ABF9" w:rsidR="00681D20" w:rsidRDefault="00681D20" w:rsidP="00681D20"/>
    <w:p w14:paraId="2E0968EF" w14:textId="3FF45794" w:rsidR="00681D20" w:rsidRDefault="00343BC6" w:rsidP="00681D20">
      <w:pPr>
        <w:rPr>
          <w:noProof/>
        </w:rPr>
      </w:pPr>
      <w:r>
        <w:rPr>
          <w:noProof/>
        </w:rPr>
        <w:t>Average System Reponse Time (</w:t>
      </w:r>
      <w:r w:rsidR="00C6139F">
        <w:rPr>
          <w:noProof/>
        </w:rPr>
        <w:t>3.68E4</w:t>
      </w:r>
      <w:r>
        <w:rPr>
          <w:noProof/>
        </w:rPr>
        <w:t>~</w:t>
      </w:r>
      <w:r w:rsidR="00C6139F">
        <w:rPr>
          <w:noProof/>
        </w:rPr>
        <w:t>3.85E4</w:t>
      </w:r>
      <w:r>
        <w:rPr>
          <w:noProof/>
        </w:rPr>
        <w:t xml:space="preserve">): </w:t>
      </w:r>
      <w:r w:rsidR="004126B2">
        <w:rPr>
          <w:noProof/>
        </w:rPr>
        <w:t>3.8914</w:t>
      </w:r>
    </w:p>
    <w:p w14:paraId="3F3E8F2A" w14:textId="73844016" w:rsidR="00343BC6" w:rsidRDefault="00343BC6" w:rsidP="00343BC6">
      <w:pPr>
        <w:rPr>
          <w:noProof/>
        </w:rPr>
      </w:pPr>
      <w:r>
        <w:rPr>
          <w:noProof/>
        </w:rPr>
        <w:t xml:space="preserve">Average System Number of Customer (2.6172~2.7389): </w:t>
      </w:r>
      <w:r w:rsidR="004126B2">
        <w:rPr>
          <w:noProof/>
        </w:rPr>
        <w:t>7.0765</w:t>
      </w:r>
    </w:p>
    <w:p w14:paraId="29D72F4E" w14:textId="1BED891D" w:rsidR="00343BC6" w:rsidRDefault="00343BC6" w:rsidP="00681D20">
      <w:pPr>
        <w:rPr>
          <w:noProof/>
        </w:rPr>
      </w:pPr>
      <w:r>
        <w:rPr>
          <w:noProof/>
        </w:rPr>
        <w:t>Average System Throughput</w:t>
      </w:r>
      <w:r w:rsidR="00FC3836">
        <w:rPr>
          <w:noProof/>
        </w:rPr>
        <w:t xml:space="preserve"> (0.9801~1.0365)</w:t>
      </w:r>
      <w:r>
        <w:rPr>
          <w:noProof/>
        </w:rPr>
        <w:t xml:space="preserve">: </w:t>
      </w:r>
      <w:r w:rsidR="004126B2">
        <w:rPr>
          <w:noProof/>
        </w:rPr>
        <w:t>1.8013</w:t>
      </w:r>
    </w:p>
    <w:p w14:paraId="20CAE705" w14:textId="5F29BEB4" w:rsidR="00343BC6" w:rsidRDefault="00343BC6" w:rsidP="00681D20">
      <w:r>
        <w:rPr>
          <w:noProof/>
        </w:rPr>
        <w:t xml:space="preserve">Average time that a user is waiting for a reply from the system: </w:t>
      </w:r>
    </w:p>
    <w:p w14:paraId="7BC55DFF" w14:textId="77777777" w:rsidR="00681D20" w:rsidRPr="00681D20" w:rsidRDefault="00681D20" w:rsidP="00681D20"/>
    <w:p w14:paraId="71C3E95F" w14:textId="5A798A82" w:rsidR="00681D20" w:rsidRDefault="00B058D4" w:rsidP="00797376">
      <w:pPr>
        <w:pStyle w:val="Heading2"/>
      </w:pPr>
      <w:bookmarkStart w:id="19" w:name="_Toc68120317"/>
      <w:bookmarkStart w:id="20" w:name="_Hlk68123456"/>
      <w:r>
        <w:lastRenderedPageBreak/>
        <w:t xml:space="preserve">System </w:t>
      </w:r>
      <w:r w:rsidR="00681D20">
        <w:t>Number of Customers</w:t>
      </w:r>
      <w:bookmarkEnd w:id="19"/>
    </w:p>
    <w:p w14:paraId="7A8C05BB" w14:textId="09BE048D" w:rsidR="00681D20" w:rsidRDefault="004126B2" w:rsidP="00681D20">
      <w:r w:rsidRPr="004126B2">
        <w:rPr>
          <w:noProof/>
        </w:rPr>
        <w:drawing>
          <wp:inline distT="0" distB="0" distL="0" distR="0" wp14:anchorId="59C15CA1" wp14:editId="466075FD">
            <wp:extent cx="4733925" cy="141160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849E" w14:textId="77777777" w:rsidR="00681D20" w:rsidRPr="00681D20" w:rsidRDefault="00681D20" w:rsidP="00681D20"/>
    <w:p w14:paraId="62502D87" w14:textId="4F71FBC1" w:rsidR="00681D20" w:rsidRDefault="00B058D4" w:rsidP="00797376">
      <w:pPr>
        <w:pStyle w:val="Heading2"/>
      </w:pPr>
      <w:bookmarkStart w:id="21" w:name="_Toc68120318"/>
      <w:r>
        <w:t xml:space="preserve">System </w:t>
      </w:r>
      <w:r w:rsidR="00681D20">
        <w:t>Response Time</w:t>
      </w:r>
      <w:bookmarkEnd w:id="21"/>
    </w:p>
    <w:p w14:paraId="1D79C3C6" w14:textId="481751C7" w:rsidR="00681D20" w:rsidRDefault="004126B2" w:rsidP="00681D20">
      <w:r w:rsidRPr="004126B2">
        <w:rPr>
          <w:noProof/>
        </w:rPr>
        <w:drawing>
          <wp:inline distT="0" distB="0" distL="0" distR="0" wp14:anchorId="7A39937D" wp14:editId="09585540">
            <wp:extent cx="4733925" cy="1438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1E01" w14:textId="77777777" w:rsidR="004126B2" w:rsidRDefault="004126B2" w:rsidP="00681D20"/>
    <w:p w14:paraId="76D6986A" w14:textId="3C561249" w:rsidR="00B058D4" w:rsidRDefault="00B058D4" w:rsidP="00B058D4">
      <w:pPr>
        <w:pStyle w:val="Heading2"/>
      </w:pPr>
      <w:bookmarkStart w:id="22" w:name="_Toc68120319"/>
      <w:r>
        <w:t>System Throughput</w:t>
      </w:r>
      <w:bookmarkEnd w:id="22"/>
    </w:p>
    <w:p w14:paraId="630FC80D" w14:textId="6F683EEA" w:rsidR="00B058D4" w:rsidRDefault="004126B2" w:rsidP="00681D20">
      <w:r w:rsidRPr="004126B2">
        <w:rPr>
          <w:noProof/>
        </w:rPr>
        <w:drawing>
          <wp:inline distT="0" distB="0" distL="0" distR="0" wp14:anchorId="0D428A07" wp14:editId="4500BB1E">
            <wp:extent cx="4733925" cy="1421765"/>
            <wp:effectExtent l="0" t="0" r="952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35C" w14:textId="77777777" w:rsidR="00B058D4" w:rsidRPr="00681D20" w:rsidRDefault="00B058D4" w:rsidP="00681D20"/>
    <w:p w14:paraId="3B4F3ED4" w14:textId="6F22FB29" w:rsidR="00681D20" w:rsidRDefault="00681D20" w:rsidP="00797376">
      <w:pPr>
        <w:pStyle w:val="Heading2"/>
      </w:pPr>
      <w:bookmarkStart w:id="23" w:name="_Toc68120320"/>
      <w:r>
        <w:lastRenderedPageBreak/>
        <w:t>Residence Time</w:t>
      </w:r>
      <w:bookmarkEnd w:id="23"/>
    </w:p>
    <w:p w14:paraId="2C0A3BF9" w14:textId="0E097390" w:rsidR="00681D20" w:rsidRDefault="00280BE9" w:rsidP="00681D20">
      <w:r w:rsidRPr="00280BE9">
        <w:rPr>
          <w:noProof/>
        </w:rPr>
        <w:drawing>
          <wp:inline distT="0" distB="0" distL="0" distR="0" wp14:anchorId="1BA31AA1" wp14:editId="10EB9411">
            <wp:extent cx="4733925" cy="345630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3F14" w14:textId="254E67DB" w:rsidR="00B058D4" w:rsidRDefault="00280BE9" w:rsidP="00681D20">
      <w:r w:rsidRPr="00280BE9">
        <w:rPr>
          <w:noProof/>
        </w:rPr>
        <w:drawing>
          <wp:inline distT="0" distB="0" distL="0" distR="0" wp14:anchorId="4BF30683" wp14:editId="025A47C0">
            <wp:extent cx="4733925" cy="2150110"/>
            <wp:effectExtent l="0" t="0" r="952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432A" w14:textId="77777777" w:rsidR="00B058D4" w:rsidRPr="00681D20" w:rsidRDefault="00B058D4" w:rsidP="00681D20"/>
    <w:p w14:paraId="3D56DDCA" w14:textId="67EAF1E8" w:rsidR="00681D20" w:rsidRDefault="00681D20" w:rsidP="00797376">
      <w:pPr>
        <w:pStyle w:val="Heading2"/>
      </w:pPr>
      <w:bookmarkStart w:id="24" w:name="_Toc68120321"/>
      <w:r>
        <w:lastRenderedPageBreak/>
        <w:t>Utilization</w:t>
      </w:r>
      <w:bookmarkEnd w:id="24"/>
    </w:p>
    <w:p w14:paraId="13E9DDCC" w14:textId="5FF53B15" w:rsidR="00B058D4" w:rsidRDefault="00280BE9" w:rsidP="00681D20">
      <w:r w:rsidRPr="00280BE9">
        <w:rPr>
          <w:noProof/>
        </w:rPr>
        <w:drawing>
          <wp:inline distT="0" distB="0" distL="0" distR="0" wp14:anchorId="16E07F31" wp14:editId="518197BE">
            <wp:extent cx="4733925" cy="346964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rPr>
          <w:noProof/>
        </w:rPr>
        <w:drawing>
          <wp:inline distT="0" distB="0" distL="0" distR="0" wp14:anchorId="7DA46228" wp14:editId="6BA93147">
            <wp:extent cx="4733925" cy="2147570"/>
            <wp:effectExtent l="0" t="0" r="952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A3CF" w14:textId="77777777" w:rsidR="00B058D4" w:rsidRPr="00681D20" w:rsidRDefault="00B058D4" w:rsidP="00681D20"/>
    <w:p w14:paraId="05FA54F0" w14:textId="57A38999" w:rsidR="00797376" w:rsidRDefault="00797376" w:rsidP="00797376">
      <w:pPr>
        <w:pStyle w:val="Heading2"/>
      </w:pPr>
      <w:bookmarkStart w:id="25" w:name="_Toc68120322"/>
      <w:r>
        <w:lastRenderedPageBreak/>
        <w:t>Throughput</w:t>
      </w:r>
      <w:bookmarkEnd w:id="25"/>
    </w:p>
    <w:p w14:paraId="34233B05" w14:textId="6A27ABA6" w:rsidR="00797376" w:rsidRDefault="00280BE9" w:rsidP="00797376">
      <w:r w:rsidRPr="00280BE9">
        <w:rPr>
          <w:noProof/>
        </w:rPr>
        <w:drawing>
          <wp:inline distT="0" distB="0" distL="0" distR="0" wp14:anchorId="1543FB8C" wp14:editId="7A1E4DF2">
            <wp:extent cx="4733925" cy="341185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rPr>
          <w:noProof/>
        </w:rPr>
        <w:drawing>
          <wp:inline distT="0" distB="0" distL="0" distR="0" wp14:anchorId="6325C204" wp14:editId="27C73FE2">
            <wp:extent cx="4733925" cy="2127250"/>
            <wp:effectExtent l="0" t="0" r="9525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72A3" w14:textId="71AD175E" w:rsidR="00797376" w:rsidRDefault="00797376" w:rsidP="00797376"/>
    <w:p w14:paraId="1866539B" w14:textId="5CBC02DA" w:rsidR="00B058D4" w:rsidRDefault="00B058D4" w:rsidP="00B058D4">
      <w:pPr>
        <w:pStyle w:val="Heading2"/>
      </w:pPr>
      <w:bookmarkStart w:id="26" w:name="_Toc68120323"/>
      <w:r>
        <w:lastRenderedPageBreak/>
        <w:t>Response Time</w:t>
      </w:r>
      <w:bookmarkEnd w:id="26"/>
    </w:p>
    <w:p w14:paraId="641C7558" w14:textId="05AA88B5" w:rsidR="00B058D4" w:rsidRDefault="00280BE9" w:rsidP="00B058D4">
      <w:pPr>
        <w:rPr>
          <w:noProof/>
        </w:rPr>
      </w:pPr>
      <w:r w:rsidRPr="00280BE9">
        <w:rPr>
          <w:noProof/>
        </w:rPr>
        <w:drawing>
          <wp:inline distT="0" distB="0" distL="0" distR="0" wp14:anchorId="2A3B24CE" wp14:editId="65F8D79F">
            <wp:extent cx="4733925" cy="3390265"/>
            <wp:effectExtent l="0" t="0" r="952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BE9">
        <w:rPr>
          <w:noProof/>
        </w:rPr>
        <w:t xml:space="preserve"> </w:t>
      </w:r>
      <w:r w:rsidRPr="00280BE9">
        <w:rPr>
          <w:noProof/>
        </w:rPr>
        <w:drawing>
          <wp:inline distT="0" distB="0" distL="0" distR="0" wp14:anchorId="505E0422" wp14:editId="6C22FE4A">
            <wp:extent cx="4733925" cy="2125980"/>
            <wp:effectExtent l="0" t="0" r="952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4B1C" w14:textId="50C4A67B" w:rsidR="00280BE9" w:rsidRDefault="00280BE9" w:rsidP="00B058D4">
      <w:pPr>
        <w:rPr>
          <w:noProof/>
        </w:rPr>
      </w:pPr>
    </w:p>
    <w:bookmarkEnd w:id="20"/>
    <w:p w14:paraId="233394E0" w14:textId="0CE32733" w:rsidR="00280BE9" w:rsidRDefault="00280BE9" w:rsidP="00B058D4">
      <w:pPr>
        <w:rPr>
          <w:noProof/>
        </w:rPr>
      </w:pPr>
    </w:p>
    <w:p w14:paraId="0163907F" w14:textId="1E8E3A9D" w:rsidR="00280BE9" w:rsidRDefault="00280BE9" w:rsidP="00B058D4">
      <w:r w:rsidRPr="00280BE9">
        <w:rPr>
          <w:noProof/>
        </w:rPr>
        <w:lastRenderedPageBreak/>
        <w:drawing>
          <wp:inline distT="0" distB="0" distL="0" distR="0" wp14:anchorId="5587D192" wp14:editId="50FD4007">
            <wp:extent cx="3191609" cy="364236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2317" cy="36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6C5B" w14:textId="28ECDA46" w:rsidR="00280BE9" w:rsidRPr="00B058D4" w:rsidRDefault="00280BE9" w:rsidP="00B058D4">
      <w:r w:rsidRPr="00280BE9">
        <w:rPr>
          <w:noProof/>
        </w:rPr>
        <w:drawing>
          <wp:inline distT="0" distB="0" distL="0" distR="0" wp14:anchorId="217E8646" wp14:editId="561D9365">
            <wp:extent cx="4733925" cy="2800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BE9" w:rsidRPr="00B058D4" w:rsidSect="00C511D3">
      <w:footerReference w:type="default" r:id="rId35"/>
      <w:headerReference w:type="first" r:id="rId36"/>
      <w:footerReference w:type="first" r:id="rId37"/>
      <w:pgSz w:w="11906" w:h="16838" w:code="9"/>
      <w:pgMar w:top="2268" w:right="1701" w:bottom="2155" w:left="275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75207" w14:textId="77777777" w:rsidR="001E56FF" w:rsidRDefault="001E56FF" w:rsidP="00AE0C5E">
      <w:r>
        <w:separator/>
      </w:r>
    </w:p>
  </w:endnote>
  <w:endnote w:type="continuationSeparator" w:id="0">
    <w:p w14:paraId="7C5E61C0" w14:textId="77777777" w:rsidR="001E56FF" w:rsidRDefault="001E56FF" w:rsidP="00AE0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98684" w14:textId="77777777" w:rsidR="00BF2B10" w:rsidRDefault="00BF2B10" w:rsidP="00AE0C5E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DA3220" w14:textId="77777777" w:rsidR="00BF2B10" w:rsidRDefault="00BF2B10" w:rsidP="00AE0C5E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C1A3A1" w14:textId="77777777" w:rsidR="00BF2B10" w:rsidRDefault="00BF2B10" w:rsidP="00AE0C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58E75" w14:textId="77777777" w:rsidR="00BF2B10" w:rsidRDefault="00BF2B10" w:rsidP="00AE0C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6A56" w14:textId="77777777" w:rsidR="00BF2B10" w:rsidRDefault="00BF2B10" w:rsidP="00AE0C5E">
    <w:r>
      <w:rPr>
        <w:noProof/>
        <w:lang w:eastAsia="sv-SE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1B737B87" wp14:editId="3856A1F1">
              <wp:simplePos x="0" y="0"/>
              <wp:positionH relativeFrom="column">
                <wp:posOffset>2762250</wp:posOffset>
              </wp:positionH>
              <wp:positionV relativeFrom="paragraph">
                <wp:posOffset>45085</wp:posOffset>
              </wp:positionV>
              <wp:extent cx="635" cy="612000"/>
              <wp:effectExtent l="0" t="0" r="37465" b="36195"/>
              <wp:wrapNone/>
              <wp:docPr id="26" name="Rak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" cy="61200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B18971" id="Rak 26" o:spid="_x0000_s1026" style="position:absolute;flip:x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5pt,3.55pt" to="217.55pt,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" strokecolor="black [3213]" strokeweight="1pt">
              <v:stroke joinstyle="miter"/>
            </v:line>
          </w:pict>
        </mc:Fallback>
      </mc:AlternateContent>
    </w:r>
    <w:r>
      <w:rPr>
        <w:noProof/>
        <w:lang w:eastAsia="sv-SE"/>
      </w:rPr>
      <w:drawing>
        <wp:anchor distT="0" distB="0" distL="114300" distR="114300" simplePos="0" relativeHeight="251668480" behindDoc="1" locked="0" layoutInCell="1" allowOverlap="1" wp14:anchorId="6E8F615B" wp14:editId="0D96D2DA">
          <wp:simplePos x="0" y="0"/>
          <wp:positionH relativeFrom="column">
            <wp:posOffset>-3180080</wp:posOffset>
          </wp:positionH>
          <wp:positionV relativeFrom="paragraph">
            <wp:posOffset>-3946525</wp:posOffset>
          </wp:positionV>
          <wp:extent cx="5418000" cy="6372000"/>
          <wp:effectExtent l="0" t="0" r="0" b="3810"/>
          <wp:wrapNone/>
          <wp:docPr id="36" name="Bildobjekt 36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8000" cy="637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7AE1C50" w14:textId="77777777" w:rsidR="00BF2B10" w:rsidRDefault="00BF2B10" w:rsidP="00AE0C5E"/>
  <w:p w14:paraId="6D81164E" w14:textId="77777777" w:rsidR="00BF2B10" w:rsidRDefault="00BF2B10" w:rsidP="00AE0C5E">
    <w:pPr>
      <w:pStyle w:val="Footer"/>
    </w:pPr>
  </w:p>
  <w:p w14:paraId="0C41A83F" w14:textId="77777777" w:rsidR="00BF2B10" w:rsidRDefault="00BF2B10" w:rsidP="00AE0C5E">
    <w:pPr>
      <w:pStyle w:val="Footer"/>
    </w:pPr>
    <w:r>
      <w:rPr>
        <w:noProof/>
        <w:lang w:eastAsia="sv-S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23B329" wp14:editId="6A9D0E0C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97815" cy="208280"/>
              <wp:effectExtent l="0" t="0" r="0" b="0"/>
              <wp:wrapSquare wrapText="bothSides"/>
              <wp:docPr id="18" name="Textruta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781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6A37E03" w14:textId="77777777" w:rsidR="00BF2B10" w:rsidRPr="007C40A6" w:rsidRDefault="00BF2B10" w:rsidP="00AE0C5E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23B329" id="_x0000_t202" coordsize="21600,21600" o:spt="202" path="m,l,21600r21600,l21600,xe">
              <v:stroke joinstyle="miter"/>
              <v:path gradientshapeok="t" o:connecttype="rect"/>
            </v:shapetype>
            <v:shape id="Textruta 18" o:spid="_x0000_s1028" type="#_x0000_t202" style="position:absolute;margin-left:0;margin-top:0;width:23.45pt;height:16.4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" filled="f" stroked="f">
              <v:textbox style="mso-fit-shape-to-text:t">
                <w:txbxContent>
                  <w:p w14:paraId="46A37E03" w14:textId="77777777" w:rsidR="00BF2B10" w:rsidRPr="007C40A6" w:rsidRDefault="00BF2B10" w:rsidP="00AE0C5E">
                    <w:pPr>
                      <w:pStyle w:val="Footer"/>
                    </w:pP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09A48" w14:textId="77777777" w:rsidR="00BF2B10" w:rsidRDefault="00BF2B10" w:rsidP="00AE0C5E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 xml:space="preserve"> (</w:t>
    </w:r>
    <w:r>
      <w:rPr>
        <w:rStyle w:val="PageNumber"/>
      </w:rPr>
      <w:fldChar w:fldCharType="begin"/>
    </w:r>
    <w:r>
      <w:rPr>
        <w:rStyle w:val="PageNumber"/>
      </w:rPr>
      <w:instrText xml:space="preserve"> NUMPAGES  \* MERGEFORMAT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  <w:r>
      <w:rPr>
        <w:rStyle w:val="PageNumber"/>
      </w:rPr>
      <w:t>)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2A903" w14:textId="77777777" w:rsidR="00BF2B10" w:rsidRDefault="00BF2B10" w:rsidP="00AE0C5E">
    <w:pPr>
      <w:pStyle w:val="Footer"/>
    </w:pPr>
    <w:r>
      <w:t>Sida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(</w:t>
    </w:r>
    <w:r w:rsidR="001E56FF">
      <w:fldChar w:fldCharType="begin"/>
    </w:r>
    <w:r w:rsidR="001E56FF">
      <w:instrText xml:space="preserve"> NUMPAGES   \* MERGEFORMAT </w:instrText>
    </w:r>
    <w:r w:rsidR="001E56FF">
      <w:fldChar w:fldCharType="separate"/>
    </w:r>
    <w:r>
      <w:rPr>
        <w:noProof/>
      </w:rPr>
      <w:t>5</w:t>
    </w:r>
    <w:r w:rsidR="001E56FF">
      <w:rPr>
        <w:noProof/>
      </w:rPr>
      <w:fldChar w:fldCharType="end"/>
    </w:r>
    <w:r>
      <w:t>)</w:t>
    </w:r>
  </w:p>
  <w:p w14:paraId="22CA9C20" w14:textId="77777777" w:rsidR="00BF2B10" w:rsidRDefault="00BF2B10" w:rsidP="00AE0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7B0F1" w14:textId="77777777" w:rsidR="001E56FF" w:rsidRDefault="001E56FF" w:rsidP="00AE0C5E">
      <w:r>
        <w:separator/>
      </w:r>
    </w:p>
  </w:footnote>
  <w:footnote w:type="continuationSeparator" w:id="0">
    <w:p w14:paraId="2F161972" w14:textId="77777777" w:rsidR="001E56FF" w:rsidRDefault="001E56FF" w:rsidP="00AE0C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D0236" w14:textId="77777777" w:rsidR="00BF2B10" w:rsidRDefault="00BF2B10" w:rsidP="00AE0C5E">
    <w:pPr>
      <w:pStyle w:val="Header"/>
    </w:pPr>
    <w:r>
      <w:rPr>
        <w:noProof/>
        <w:lang w:eastAsia="sv-SE"/>
      </w:rPr>
      <w:drawing>
        <wp:anchor distT="0" distB="0" distL="114300" distR="114300" simplePos="0" relativeHeight="251664384" behindDoc="0" locked="1" layoutInCell="1" allowOverlap="1" wp14:anchorId="6E8F7A3E" wp14:editId="115183A1">
          <wp:simplePos x="0" y="0"/>
          <wp:positionH relativeFrom="page">
            <wp:posOffset>363855</wp:posOffset>
          </wp:positionH>
          <wp:positionV relativeFrom="page">
            <wp:posOffset>363855</wp:posOffset>
          </wp:positionV>
          <wp:extent cx="270000" cy="360000"/>
          <wp:effectExtent l="0" t="0" r="0" b="2540"/>
          <wp:wrapNone/>
          <wp:docPr id="24" name="Symbo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sv-SE"/>
      </w:rPr>
      <w:drawing>
        <wp:anchor distT="0" distB="0" distL="114300" distR="114300" simplePos="0" relativeHeight="251663360" behindDoc="0" locked="1" layoutInCell="1" allowOverlap="1" wp14:anchorId="7F336890" wp14:editId="723F5B8A">
          <wp:simplePos x="0" y="0"/>
          <wp:positionH relativeFrom="page">
            <wp:posOffset>1746250</wp:posOffset>
          </wp:positionH>
          <wp:positionV relativeFrom="page">
            <wp:posOffset>360045</wp:posOffset>
          </wp:positionV>
          <wp:extent cx="2383200" cy="396000"/>
          <wp:effectExtent l="0" t="0" r="0" b="4445"/>
          <wp:wrapNone/>
          <wp:docPr id="27" name="Logoty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3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0B50E" w14:textId="77777777" w:rsidR="00BF2B10" w:rsidRDefault="00BF2B10" w:rsidP="00AE0C5E">
    <w:pPr>
      <w:pStyle w:val="Header"/>
    </w:pPr>
    <w:r>
      <w:rPr>
        <w:noProof/>
        <w:lang w:eastAsia="sv-SE"/>
      </w:rPr>
      <mc:AlternateContent>
        <mc:Choice Requires="wps">
          <w:drawing>
            <wp:anchor distT="0" distB="0" distL="114300" distR="114300" simplePos="0" relativeHeight="251672576" behindDoc="0" locked="1" layoutInCell="1" allowOverlap="1" wp14:anchorId="03A7A776" wp14:editId="51D003C0">
              <wp:simplePos x="0" y="0"/>
              <wp:positionH relativeFrom="page">
                <wp:posOffset>1674495</wp:posOffset>
              </wp:positionH>
              <wp:positionV relativeFrom="page">
                <wp:posOffset>360045</wp:posOffset>
              </wp:positionV>
              <wp:extent cx="0" cy="1656000"/>
              <wp:effectExtent l="0" t="0" r="38100" b="20955"/>
              <wp:wrapNone/>
              <wp:docPr id="3" name="Rak koppling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656000"/>
                      </a:xfrm>
                      <a:prstGeom prst="line">
                        <a:avLst/>
                      </a:prstGeom>
                      <a:ln>
                        <a:solidFill>
                          <a:srgbClr val="231F2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2D39D4" id="Rak koppling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31.85pt,28.35pt" to="131.85pt,1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" strokecolor="#231f20" strokeweight=".5pt">
              <v:stroke joinstyle="miter"/>
              <w10:wrap anchorx="page" anchory="page"/>
              <w10:anchorlock/>
            </v:line>
          </w:pict>
        </mc:Fallback>
      </mc:AlternateContent>
    </w:r>
    <w:r>
      <w:rPr>
        <w:noProof/>
        <w:lang w:eastAsia="sv-SE"/>
      </w:rPr>
      <w:drawing>
        <wp:anchor distT="0" distB="0" distL="114300" distR="114300" simplePos="0" relativeHeight="251671552" behindDoc="0" locked="1" layoutInCell="1" allowOverlap="1" wp14:anchorId="342CCB32" wp14:editId="357C0CF7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270000" cy="360000"/>
          <wp:effectExtent l="0" t="0" r="0" b="2540"/>
          <wp:wrapNone/>
          <wp:docPr id="30" name="Symbo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sv-SE"/>
      </w:rPr>
      <w:drawing>
        <wp:anchor distT="0" distB="0" distL="114300" distR="114300" simplePos="0" relativeHeight="251670528" behindDoc="0" locked="1" layoutInCell="1" allowOverlap="1" wp14:anchorId="730A245D" wp14:editId="6721EC4F">
          <wp:simplePos x="0" y="0"/>
          <wp:positionH relativeFrom="page">
            <wp:posOffset>1746250</wp:posOffset>
          </wp:positionH>
          <wp:positionV relativeFrom="page">
            <wp:posOffset>360045</wp:posOffset>
          </wp:positionV>
          <wp:extent cx="2383200" cy="396000"/>
          <wp:effectExtent l="0" t="0" r="0" b="4445"/>
          <wp:wrapNone/>
          <wp:docPr id="32" name="Logoty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3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2F891" w14:textId="77777777" w:rsidR="00BF2B10" w:rsidRDefault="00BF2B10" w:rsidP="00AE0C5E">
    <w:pPr>
      <w:pStyle w:val="Header"/>
    </w:pPr>
    <w:r>
      <w:rPr>
        <w:noProof/>
        <w:lang w:eastAsia="sv-SE"/>
      </w:rPr>
      <w:drawing>
        <wp:anchor distT="0" distB="0" distL="114300" distR="114300" simplePos="0" relativeHeight="251675648" behindDoc="0" locked="1" layoutInCell="1" allowOverlap="1" wp14:anchorId="2630E0C4" wp14:editId="3C2B8317">
          <wp:simplePos x="0" y="0"/>
          <wp:positionH relativeFrom="page">
            <wp:posOffset>306070</wp:posOffset>
          </wp:positionH>
          <wp:positionV relativeFrom="page">
            <wp:posOffset>360045</wp:posOffset>
          </wp:positionV>
          <wp:extent cx="288000" cy="392400"/>
          <wp:effectExtent l="0" t="0" r="0" b="8255"/>
          <wp:wrapNone/>
          <wp:docPr id="15" name="Symb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nu_wordmark_symbol_kalmar_vaxjo_cmy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8000" cy="39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sv-SE"/>
      </w:rPr>
      <w:drawing>
        <wp:anchor distT="0" distB="0" distL="114300" distR="114300" simplePos="0" relativeHeight="251674624" behindDoc="0" locked="1" layoutInCell="1" allowOverlap="1" wp14:anchorId="6C50D28F" wp14:editId="73AAA38B">
          <wp:simplePos x="0" y="0"/>
          <wp:positionH relativeFrom="page">
            <wp:posOffset>1743075</wp:posOffset>
          </wp:positionH>
          <wp:positionV relativeFrom="page">
            <wp:posOffset>373380</wp:posOffset>
          </wp:positionV>
          <wp:extent cx="2167200" cy="396000"/>
          <wp:effectExtent l="0" t="0" r="0" b="4445"/>
          <wp:wrapNone/>
          <wp:docPr id="16" name="Logoty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lnu_wordmark_kalmar_vaxjo_cmyk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200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36C5FD" w14:textId="77777777" w:rsidR="00BF2B10" w:rsidRDefault="00BF2B10" w:rsidP="00AE0C5E">
    <w:pPr>
      <w:pStyle w:val="Header"/>
    </w:pPr>
  </w:p>
  <w:p w14:paraId="475669BB" w14:textId="77777777" w:rsidR="00BF2B10" w:rsidRDefault="00BF2B10" w:rsidP="00AE0C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6BA58B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56A86"/>
    <w:multiLevelType w:val="multilevel"/>
    <w:tmpl w:val="90E8A61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0FD0BDE"/>
    <w:multiLevelType w:val="hybridMultilevel"/>
    <w:tmpl w:val="E7F2F2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B500A1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1304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58"/>
    <w:rsid w:val="00024CB9"/>
    <w:rsid w:val="00043693"/>
    <w:rsid w:val="00045595"/>
    <w:rsid w:val="000462DE"/>
    <w:rsid w:val="00053690"/>
    <w:rsid w:val="00055A0F"/>
    <w:rsid w:val="0006597E"/>
    <w:rsid w:val="00070E6A"/>
    <w:rsid w:val="0008327E"/>
    <w:rsid w:val="000B4C66"/>
    <w:rsid w:val="000C7A07"/>
    <w:rsid w:val="000D3DBB"/>
    <w:rsid w:val="00110B6C"/>
    <w:rsid w:val="0012077B"/>
    <w:rsid w:val="001216EB"/>
    <w:rsid w:val="0012378E"/>
    <w:rsid w:val="00135BCE"/>
    <w:rsid w:val="0014027A"/>
    <w:rsid w:val="0014245C"/>
    <w:rsid w:val="00144FBF"/>
    <w:rsid w:val="00183F4C"/>
    <w:rsid w:val="00185251"/>
    <w:rsid w:val="001B15B4"/>
    <w:rsid w:val="001D57ED"/>
    <w:rsid w:val="001E56FF"/>
    <w:rsid w:val="001E70F8"/>
    <w:rsid w:val="001F6AC1"/>
    <w:rsid w:val="002003F9"/>
    <w:rsid w:val="00246D49"/>
    <w:rsid w:val="00254791"/>
    <w:rsid w:val="00255E2B"/>
    <w:rsid w:val="00280BE9"/>
    <w:rsid w:val="002957C0"/>
    <w:rsid w:val="00297BD4"/>
    <w:rsid w:val="002A30FE"/>
    <w:rsid w:val="002A67EE"/>
    <w:rsid w:val="0030518C"/>
    <w:rsid w:val="003203E9"/>
    <w:rsid w:val="003215A2"/>
    <w:rsid w:val="00343BC6"/>
    <w:rsid w:val="003B0DC9"/>
    <w:rsid w:val="003E160A"/>
    <w:rsid w:val="003F4CB5"/>
    <w:rsid w:val="0040428C"/>
    <w:rsid w:val="00407B8F"/>
    <w:rsid w:val="004126B2"/>
    <w:rsid w:val="004610B7"/>
    <w:rsid w:val="004614D1"/>
    <w:rsid w:val="00466EF9"/>
    <w:rsid w:val="004A0315"/>
    <w:rsid w:val="004C02A5"/>
    <w:rsid w:val="004C4687"/>
    <w:rsid w:val="004D0BD2"/>
    <w:rsid w:val="004D5920"/>
    <w:rsid w:val="004E2495"/>
    <w:rsid w:val="004F0342"/>
    <w:rsid w:val="004F1CCF"/>
    <w:rsid w:val="00510BEA"/>
    <w:rsid w:val="005244DA"/>
    <w:rsid w:val="00526CE0"/>
    <w:rsid w:val="00540FB9"/>
    <w:rsid w:val="00556980"/>
    <w:rsid w:val="00573C80"/>
    <w:rsid w:val="0057646F"/>
    <w:rsid w:val="00583843"/>
    <w:rsid w:val="00595C48"/>
    <w:rsid w:val="00597261"/>
    <w:rsid w:val="005A1981"/>
    <w:rsid w:val="005A4295"/>
    <w:rsid w:val="005B0F94"/>
    <w:rsid w:val="005B49D4"/>
    <w:rsid w:val="00601BD3"/>
    <w:rsid w:val="0060242D"/>
    <w:rsid w:val="0061640B"/>
    <w:rsid w:val="00621EBA"/>
    <w:rsid w:val="006267C3"/>
    <w:rsid w:val="00641B68"/>
    <w:rsid w:val="0064769B"/>
    <w:rsid w:val="00681D20"/>
    <w:rsid w:val="00683EFB"/>
    <w:rsid w:val="006A0177"/>
    <w:rsid w:val="006A17EA"/>
    <w:rsid w:val="006A669F"/>
    <w:rsid w:val="006B0F26"/>
    <w:rsid w:val="006B1171"/>
    <w:rsid w:val="006C789B"/>
    <w:rsid w:val="006F76DF"/>
    <w:rsid w:val="00716E68"/>
    <w:rsid w:val="00737CD7"/>
    <w:rsid w:val="0077690C"/>
    <w:rsid w:val="00781311"/>
    <w:rsid w:val="0078347B"/>
    <w:rsid w:val="00797376"/>
    <w:rsid w:val="007A1FBF"/>
    <w:rsid w:val="007D7822"/>
    <w:rsid w:val="007E36F0"/>
    <w:rsid w:val="007F4291"/>
    <w:rsid w:val="0081048D"/>
    <w:rsid w:val="008142E4"/>
    <w:rsid w:val="008257E2"/>
    <w:rsid w:val="008328CB"/>
    <w:rsid w:val="00837AB5"/>
    <w:rsid w:val="00841984"/>
    <w:rsid w:val="008543CE"/>
    <w:rsid w:val="00860659"/>
    <w:rsid w:val="008931BA"/>
    <w:rsid w:val="0089612F"/>
    <w:rsid w:val="008C4525"/>
    <w:rsid w:val="008C7EF9"/>
    <w:rsid w:val="008E2A17"/>
    <w:rsid w:val="00902EF0"/>
    <w:rsid w:val="00942E57"/>
    <w:rsid w:val="00965B39"/>
    <w:rsid w:val="0098678C"/>
    <w:rsid w:val="009A4D58"/>
    <w:rsid w:val="009A6E85"/>
    <w:rsid w:val="009B3314"/>
    <w:rsid w:val="009E31C3"/>
    <w:rsid w:val="00A00D12"/>
    <w:rsid w:val="00A221BB"/>
    <w:rsid w:val="00A30139"/>
    <w:rsid w:val="00A37B2E"/>
    <w:rsid w:val="00A41468"/>
    <w:rsid w:val="00A50CF7"/>
    <w:rsid w:val="00A52332"/>
    <w:rsid w:val="00A60AEA"/>
    <w:rsid w:val="00A6472A"/>
    <w:rsid w:val="00AD1C4C"/>
    <w:rsid w:val="00AE0C5E"/>
    <w:rsid w:val="00B0239C"/>
    <w:rsid w:val="00B047D5"/>
    <w:rsid w:val="00B058D4"/>
    <w:rsid w:val="00B418E4"/>
    <w:rsid w:val="00B53934"/>
    <w:rsid w:val="00BA5E25"/>
    <w:rsid w:val="00BA769E"/>
    <w:rsid w:val="00BC6607"/>
    <w:rsid w:val="00BF09FD"/>
    <w:rsid w:val="00BF2B10"/>
    <w:rsid w:val="00BF6539"/>
    <w:rsid w:val="00C0564B"/>
    <w:rsid w:val="00C23CC9"/>
    <w:rsid w:val="00C31554"/>
    <w:rsid w:val="00C511D3"/>
    <w:rsid w:val="00C524B9"/>
    <w:rsid w:val="00C56B09"/>
    <w:rsid w:val="00C6139F"/>
    <w:rsid w:val="00C62B7D"/>
    <w:rsid w:val="00C67A15"/>
    <w:rsid w:val="00C81A8F"/>
    <w:rsid w:val="00C9141A"/>
    <w:rsid w:val="00C942D8"/>
    <w:rsid w:val="00CA27C8"/>
    <w:rsid w:val="00CA6A49"/>
    <w:rsid w:val="00CA716B"/>
    <w:rsid w:val="00CB0795"/>
    <w:rsid w:val="00CC43F6"/>
    <w:rsid w:val="00CC7AB4"/>
    <w:rsid w:val="00CD25E5"/>
    <w:rsid w:val="00D046E3"/>
    <w:rsid w:val="00D24665"/>
    <w:rsid w:val="00D51369"/>
    <w:rsid w:val="00D57E89"/>
    <w:rsid w:val="00D7406C"/>
    <w:rsid w:val="00DA23CB"/>
    <w:rsid w:val="00DD699C"/>
    <w:rsid w:val="00DE54D2"/>
    <w:rsid w:val="00DF0587"/>
    <w:rsid w:val="00DF07AA"/>
    <w:rsid w:val="00E22CF6"/>
    <w:rsid w:val="00E26422"/>
    <w:rsid w:val="00E2727C"/>
    <w:rsid w:val="00E531FB"/>
    <w:rsid w:val="00E65F8A"/>
    <w:rsid w:val="00E74F29"/>
    <w:rsid w:val="00EB2300"/>
    <w:rsid w:val="00EB23CD"/>
    <w:rsid w:val="00EC09DC"/>
    <w:rsid w:val="00EC40CE"/>
    <w:rsid w:val="00EF448E"/>
    <w:rsid w:val="00EF7946"/>
    <w:rsid w:val="00F054A7"/>
    <w:rsid w:val="00F2444B"/>
    <w:rsid w:val="00F30BF9"/>
    <w:rsid w:val="00F440F7"/>
    <w:rsid w:val="00F45EFE"/>
    <w:rsid w:val="00F47C48"/>
    <w:rsid w:val="00F61EB7"/>
    <w:rsid w:val="00F82AE7"/>
    <w:rsid w:val="00F87F1B"/>
    <w:rsid w:val="00FA2055"/>
    <w:rsid w:val="00FB10BE"/>
    <w:rsid w:val="00FB1AAF"/>
    <w:rsid w:val="00FC3836"/>
    <w:rsid w:val="00FC4A6F"/>
    <w:rsid w:val="00FD3CAE"/>
    <w:rsid w:val="00FD4D9F"/>
    <w:rsid w:val="00FF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83D4A"/>
  <w15:chartTrackingRefBased/>
  <w15:docId w15:val="{31EE13EB-0871-49A5-90BF-E2B10433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6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E0C5E"/>
    <w:pPr>
      <w:spacing w:after="0" w:line="360" w:lineRule="auto"/>
    </w:pPr>
    <w:rPr>
      <w:rFonts w:cstheme="minorHAnsi"/>
      <w:color w:val="000000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C5E"/>
    <w:pPr>
      <w:keepNext/>
      <w:keepLines/>
      <w:numPr>
        <w:numId w:val="4"/>
      </w:numPr>
      <w:outlineLvl w:val="0"/>
    </w:pPr>
    <w:rPr>
      <w:rFonts w:asciiTheme="majorHAnsi" w:eastAsiaTheme="majorEastAsia" w:hAnsiTheme="majorHAnsi" w:cstheme="majorHAnsi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E0C5E"/>
    <w:pPr>
      <w:keepNext/>
      <w:keepLines/>
      <w:numPr>
        <w:ilvl w:val="1"/>
        <w:numId w:val="4"/>
      </w:numPr>
      <w:outlineLvl w:val="1"/>
    </w:pPr>
    <w:rPr>
      <w:rFonts w:asciiTheme="majorHAnsi" w:eastAsiaTheme="majorEastAsia" w:hAnsiTheme="majorHAnsi" w:cstheme="majorHAnsi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0C5E"/>
    <w:pPr>
      <w:keepNext/>
      <w:keepLines/>
      <w:numPr>
        <w:ilvl w:val="2"/>
        <w:numId w:val="4"/>
      </w:numPr>
      <w:outlineLvl w:val="2"/>
    </w:pPr>
    <w:rPr>
      <w:rFonts w:asciiTheme="majorHAnsi" w:eastAsiaTheme="majorEastAsia" w:hAnsiTheme="majorHAnsi" w:cstheme="majorHAnsi"/>
      <w:b/>
    </w:rPr>
  </w:style>
  <w:style w:type="paragraph" w:styleId="Heading4">
    <w:name w:val="heading 4"/>
    <w:basedOn w:val="Normal"/>
    <w:next w:val="Normal"/>
    <w:link w:val="Heading4Char"/>
    <w:uiPriority w:val="9"/>
    <w:qFormat/>
    <w:rsid w:val="00AE0C5E"/>
    <w:pPr>
      <w:keepNext/>
      <w:keepLines/>
      <w:numPr>
        <w:ilvl w:val="3"/>
        <w:numId w:val="4"/>
      </w:numPr>
      <w:outlineLvl w:val="3"/>
    </w:pPr>
    <w:rPr>
      <w:rFonts w:asciiTheme="majorHAnsi" w:eastAsiaTheme="majorEastAsia" w:hAnsiTheme="majorHAnsi" w:cstheme="majorHAns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171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171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171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171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171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A23CB"/>
    <w:pPr>
      <w:tabs>
        <w:tab w:val="left" w:pos="6804"/>
      </w:tabs>
      <w:spacing w:line="240" w:lineRule="auto"/>
      <w:ind w:right="-1332"/>
    </w:pPr>
  </w:style>
  <w:style w:type="character" w:customStyle="1" w:styleId="HeaderChar">
    <w:name w:val="Header Char"/>
    <w:basedOn w:val="DefaultParagraphFont"/>
    <w:link w:val="Header"/>
    <w:rsid w:val="00DA23CB"/>
    <w:rPr>
      <w:rFonts w:cstheme="minorHAnsi"/>
      <w:color w:val="00000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A23CB"/>
    <w:pPr>
      <w:tabs>
        <w:tab w:val="center" w:pos="4513"/>
        <w:tab w:val="right" w:pos="9026"/>
      </w:tabs>
      <w:spacing w:line="180" w:lineRule="atLeast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A23CB"/>
    <w:rPr>
      <w:rFonts w:cstheme="minorHAnsi"/>
      <w:color w:val="000000"/>
      <w:sz w:val="16"/>
      <w:lang w:val="en-GB"/>
    </w:rPr>
  </w:style>
  <w:style w:type="table" w:styleId="TableGrid">
    <w:name w:val="Table Grid"/>
    <w:basedOn w:val="TableNormal"/>
    <w:uiPriority w:val="39"/>
    <w:rsid w:val="006B1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0C5E"/>
    <w:rPr>
      <w:rFonts w:asciiTheme="majorHAnsi" w:eastAsiaTheme="majorEastAsia" w:hAnsiTheme="majorHAnsi" w:cstheme="majorHAnsi"/>
      <w:color w:val="000000"/>
      <w:sz w:val="34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E0C5E"/>
    <w:rPr>
      <w:rFonts w:asciiTheme="majorHAnsi" w:eastAsiaTheme="majorEastAsia" w:hAnsiTheme="majorHAnsi" w:cstheme="majorHAnsi"/>
      <w:color w:val="000000"/>
      <w:sz w:val="26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E0C5E"/>
    <w:rPr>
      <w:rFonts w:asciiTheme="majorHAnsi" w:eastAsiaTheme="majorEastAsia" w:hAnsiTheme="majorHAnsi" w:cstheme="majorHAnsi"/>
      <w:b/>
      <w:color w:val="000000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AE0C5E"/>
    <w:rPr>
      <w:rFonts w:asciiTheme="majorHAnsi" w:eastAsiaTheme="majorEastAsia" w:hAnsiTheme="majorHAnsi" w:cstheme="majorHAnsi"/>
      <w:i/>
      <w:iCs/>
      <w:color w:val="000000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171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171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17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17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17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1171"/>
    <w:pPr>
      <w:spacing w:after="200" w:line="240" w:lineRule="auto"/>
    </w:pPr>
    <w:rPr>
      <w:i/>
      <w:iCs/>
      <w:color w:val="747474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6B117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B539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6B117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B5393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semiHidden/>
    <w:qFormat/>
    <w:rsid w:val="006B1171"/>
    <w:rPr>
      <w:b/>
      <w:bCs/>
      <w:color w:val="auto"/>
    </w:rPr>
  </w:style>
  <w:style w:type="character" w:styleId="Emphasis">
    <w:name w:val="Emphasis"/>
    <w:basedOn w:val="DefaultParagraphFont"/>
    <w:uiPriority w:val="20"/>
    <w:semiHidden/>
    <w:qFormat/>
    <w:rsid w:val="006B1171"/>
    <w:rPr>
      <w:i/>
      <w:iCs/>
      <w:color w:val="auto"/>
    </w:rPr>
  </w:style>
  <w:style w:type="paragraph" w:styleId="NoSpacing">
    <w:name w:val="No Spacing"/>
    <w:uiPriority w:val="1"/>
    <w:rsid w:val="006B117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6B117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B5393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6B117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5393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semiHidden/>
    <w:qFormat/>
    <w:rsid w:val="006B117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qFormat/>
    <w:rsid w:val="006B117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semiHidden/>
    <w:qFormat/>
    <w:rsid w:val="006B117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semiHidden/>
    <w:qFormat/>
    <w:rsid w:val="006B1171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semiHidden/>
    <w:qFormat/>
    <w:rsid w:val="006B117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rsid w:val="006B1171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117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17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A1FB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24665"/>
    <w:rPr>
      <w:color w:val="808080"/>
    </w:rPr>
  </w:style>
  <w:style w:type="paragraph" w:styleId="ListParagraph">
    <w:name w:val="List Paragraph"/>
    <w:basedOn w:val="Normal"/>
    <w:uiPriority w:val="34"/>
    <w:qFormat/>
    <w:rsid w:val="00F87F1B"/>
    <w:pPr>
      <w:ind w:left="720"/>
      <w:contextualSpacing/>
    </w:pPr>
  </w:style>
  <w:style w:type="paragraph" w:styleId="NormalWeb">
    <w:name w:val="Normal (Web)"/>
    <w:basedOn w:val="Normal"/>
    <w:uiPriority w:val="99"/>
    <w:semiHidden/>
    <w:rsid w:val="00F87F1B"/>
  </w:style>
  <w:style w:type="paragraph" w:customStyle="1" w:styleId="Dokumenttyp">
    <w:name w:val="Dokumenttyp"/>
    <w:basedOn w:val="Normal"/>
    <w:link w:val="DokumenttypChar"/>
    <w:rsid w:val="00BF09FD"/>
    <w:pPr>
      <w:spacing w:after="100"/>
    </w:pPr>
    <w:rPr>
      <w:sz w:val="44"/>
    </w:rPr>
  </w:style>
  <w:style w:type="paragraph" w:customStyle="1" w:styleId="Titel">
    <w:name w:val="Titel"/>
    <w:basedOn w:val="Dokumenttyp"/>
    <w:link w:val="TitelChar"/>
    <w:qFormat/>
    <w:rsid w:val="00BF09FD"/>
    <w:pPr>
      <w:spacing w:before="1440" w:after="0"/>
    </w:pPr>
    <w:rPr>
      <w:sz w:val="60"/>
      <w:szCs w:val="60"/>
    </w:rPr>
  </w:style>
  <w:style w:type="paragraph" w:customStyle="1" w:styleId="Frfattarruta">
    <w:name w:val="Författarruta"/>
    <w:basedOn w:val="Normal"/>
    <w:rsid w:val="00BF09FD"/>
    <w:rPr>
      <w:i/>
    </w:rPr>
  </w:style>
  <w:style w:type="paragraph" w:styleId="TOC1">
    <w:name w:val="toc 1"/>
    <w:basedOn w:val="Normal"/>
    <w:next w:val="Normal"/>
    <w:autoRedefine/>
    <w:uiPriority w:val="39"/>
    <w:unhideWhenUsed/>
    <w:rsid w:val="00BF09FD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BF09FD"/>
    <w:pPr>
      <w:ind w:left="221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F09FD"/>
    <w:pPr>
      <w:ind w:left="442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53690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53690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53690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53690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53690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53690"/>
    <w:pPr>
      <w:ind w:left="176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1D3"/>
  </w:style>
  <w:style w:type="paragraph" w:customStyle="1" w:styleId="TitleLinnaeus">
    <w:name w:val="Title Linnaeus"/>
    <w:basedOn w:val="Titel"/>
    <w:link w:val="TitleLinnaeusChar"/>
    <w:qFormat/>
    <w:rsid w:val="0040428C"/>
  </w:style>
  <w:style w:type="character" w:customStyle="1" w:styleId="DokumenttypChar">
    <w:name w:val="Dokumenttyp Char"/>
    <w:basedOn w:val="DefaultParagraphFont"/>
    <w:link w:val="Dokumenttyp"/>
    <w:rsid w:val="0040428C"/>
    <w:rPr>
      <w:rFonts w:cstheme="minorHAnsi"/>
      <w:color w:val="000000"/>
      <w:sz w:val="44"/>
      <w:lang w:val="en-GB"/>
    </w:rPr>
  </w:style>
  <w:style w:type="character" w:customStyle="1" w:styleId="TitelChar">
    <w:name w:val="Titel Char"/>
    <w:basedOn w:val="DokumenttypChar"/>
    <w:link w:val="Titel"/>
    <w:rsid w:val="0040428C"/>
    <w:rPr>
      <w:rFonts w:cstheme="minorHAnsi"/>
      <w:color w:val="000000"/>
      <w:sz w:val="60"/>
      <w:szCs w:val="60"/>
      <w:lang w:val="en-GB"/>
    </w:rPr>
  </w:style>
  <w:style w:type="character" w:customStyle="1" w:styleId="TitleLinnaeusChar">
    <w:name w:val="Title Linnaeus Char"/>
    <w:basedOn w:val="TitelChar"/>
    <w:link w:val="TitleLinnaeus"/>
    <w:rsid w:val="0040428C"/>
    <w:rPr>
      <w:rFonts w:cstheme="minorHAnsi"/>
      <w:color w:val="000000"/>
      <w:sz w:val="60"/>
      <w:szCs w:val="6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5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"/><Relationship Id="rId1" Type="http://schemas.openxmlformats.org/officeDocument/2006/relationships/image" Target="media/image1.tif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"/><Relationship Id="rId1" Type="http://schemas.openxmlformats.org/officeDocument/2006/relationships/image" Target="media/image1.tif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az\Downloads\Study\2DV608%20Software%20Design\Assignment%202\xz222bb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415A3B26653461780DEFDD95EA0E0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F15FB-91F1-4362-B997-646324CC6CD3}"/>
      </w:docPartPr>
      <w:docPartBody>
        <w:p w:rsidR="007331A5" w:rsidRDefault="007331A5">
          <w:pPr>
            <w:pStyle w:val="2415A3B26653461780DEFDD95EA0E01E"/>
          </w:pPr>
          <w:r w:rsidRPr="00A60AEA">
            <w:rPr>
              <w:rStyle w:val="PlaceholderText"/>
              <w:lang w:val="en-US"/>
            </w:rPr>
            <w:t>[Title]</w:t>
          </w:r>
        </w:p>
      </w:docPartBody>
    </w:docPart>
    <w:docPart>
      <w:docPartPr>
        <w:name w:val="4B5841D54B464063B9C5255625B8B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D35D09-C055-4C74-9FF2-414862423F72}"/>
      </w:docPartPr>
      <w:docPartBody>
        <w:p w:rsidR="007331A5" w:rsidRDefault="007331A5">
          <w:pPr>
            <w:pStyle w:val="4B5841D54B464063B9C5255625B8BFFB"/>
          </w:pPr>
          <w:r w:rsidRPr="00A60AEA">
            <w:rPr>
              <w:rStyle w:val="PlaceholderText"/>
              <w:i/>
              <w:lang w:val="en-US"/>
            </w:rPr>
            <w:t>[Subtitle]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1A5"/>
    <w:rsid w:val="000F6A7D"/>
    <w:rsid w:val="00150BF9"/>
    <w:rsid w:val="00354E02"/>
    <w:rsid w:val="003B247C"/>
    <w:rsid w:val="0073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247C"/>
    <w:rPr>
      <w:color w:val="808080"/>
    </w:rPr>
  </w:style>
  <w:style w:type="paragraph" w:customStyle="1" w:styleId="2415A3B26653461780DEFDD95EA0E01E">
    <w:name w:val="2415A3B26653461780DEFDD95EA0E01E"/>
  </w:style>
  <w:style w:type="paragraph" w:customStyle="1" w:styleId="4B5841D54B464063B9C5255625B8BFFB">
    <w:name w:val="4B5841D54B464063B9C5255625B8BF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Småland">
      <a:dk1>
        <a:sysClr val="windowText" lastClr="000000"/>
      </a:dk1>
      <a:lt1>
        <a:sysClr val="window" lastClr="FFFFFF"/>
      </a:lt1>
      <a:dk2>
        <a:srgbClr val="747474"/>
      </a:dk2>
      <a:lt2>
        <a:srgbClr val="FFFFFF"/>
      </a:lt2>
      <a:accent1>
        <a:srgbClr val="FFE000"/>
      </a:accent1>
      <a:accent2>
        <a:srgbClr val="B71234"/>
      </a:accent2>
      <a:accent3>
        <a:srgbClr val="557630"/>
      </a:accent3>
      <a:accent4>
        <a:srgbClr val="006983"/>
      </a:accent4>
      <a:accent5>
        <a:srgbClr val="928B81"/>
      </a:accent5>
      <a:accent6>
        <a:srgbClr val="C55E9B"/>
      </a:accent6>
      <a:hlink>
        <a:srgbClr val="0000FF"/>
      </a:hlink>
      <a:folHlink>
        <a:srgbClr val="800080"/>
      </a:folHlink>
    </a:clrScheme>
    <a:fontScheme name="Linnéuniversitete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BD42027-F9F4-7348-AF5E-194156F8B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xz222bb_Template.dotx</Template>
  <TotalTime>2316</TotalTime>
  <Pages>16</Pages>
  <Words>792</Words>
  <Characters>4518</Characters>
  <Application>Microsoft Office Word</Application>
  <DocSecurity>0</DocSecurity>
  <Lines>37</Lines>
  <Paragraphs>10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Performance Engineering</vt:lpstr>
      <vt:lpstr/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Performance Engineering</dc:title>
  <dc:subject/>
  <dc:creator>Xingrong Zong</dc:creator>
  <cp:keywords/>
  <dc:description/>
  <cp:lastModifiedBy>Xingrong Zong</cp:lastModifiedBy>
  <cp:revision>6</cp:revision>
  <cp:lastPrinted>2021-02-28T22:48:00Z</cp:lastPrinted>
  <dcterms:created xsi:type="dcterms:W3CDTF">2021-02-28T18:47:00Z</dcterms:created>
  <dcterms:modified xsi:type="dcterms:W3CDTF">2021-05-27T23:45:00Z</dcterms:modified>
  <cp:version>3</cp:version>
</cp:coreProperties>
</file>